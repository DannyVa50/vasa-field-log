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f4"/>
        <w:bidiVisual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C591A" w:rsidRPr="00433C89" w14:paraId="2537AE7A" w14:textId="77777777" w:rsidTr="00D0297C">
        <w:trPr>
          <w:trHeight w:val="340"/>
        </w:trPr>
        <w:tc>
          <w:tcPr>
            <w:tcW w:w="2500" w:type="pct"/>
            <w:gridSpan w:val="2"/>
          </w:tcPr>
          <w:p w14:paraId="52C7A840" w14:textId="5911F081" w:rsidR="004C591A" w:rsidRPr="00EB614F" w:rsidRDefault="001B66FD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האתר:</w:t>
            </w:r>
            <w:r w:rsidR="004C591A"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 </w:t>
            </w:r>
            <w:r w:rsidR="004C591A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   </w:t>
            </w:r>
            <w:r w:rsidR="004C591A"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250" w:type="pct"/>
          </w:tcPr>
          <w:p w14:paraId="62673D6B" w14:textId="3B561B46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כתובת:</w:t>
            </w:r>
          </w:p>
        </w:tc>
        <w:tc>
          <w:tcPr>
            <w:tcW w:w="1250" w:type="pct"/>
          </w:tcPr>
          <w:p w14:paraId="4B3757FF" w14:textId="71612B10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תאריך:</w:t>
            </w:r>
          </w:p>
        </w:tc>
      </w:tr>
      <w:tr w:rsidR="004C591A" w:rsidRPr="00433C89" w14:paraId="0AB9C136" w14:textId="77777777" w:rsidTr="00D0297C">
        <w:trPr>
          <w:trHeight w:val="340"/>
        </w:trPr>
        <w:tc>
          <w:tcPr>
            <w:tcW w:w="2500" w:type="pct"/>
            <w:gridSpan w:val="2"/>
          </w:tcPr>
          <w:p w14:paraId="521F9895" w14:textId="71CC03FB" w:rsidR="004C591A" w:rsidRPr="00321E84" w:rsidRDefault="001B66FD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/>
                <w:sz w:val="20"/>
                <w:szCs w:val="20"/>
                <w:rtl/>
              </w:rPr>
              <w:t>וודא/י בדיקת מוכנות ליום דיגום (לפי טפסים 55,56</w:t>
            </w: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):       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sym w:font="Wingdings" w:char="F0A8"/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 </w:t>
            </w: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   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500" w:type="pct"/>
            <w:gridSpan w:val="2"/>
          </w:tcPr>
          <w:p w14:paraId="0E270A10" w14:textId="7AAE4E50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/>
                <w:sz w:val="20"/>
                <w:szCs w:val="20"/>
                <w:rtl/>
              </w:rPr>
              <w:t>כלי קידוח:</w:t>
            </w:r>
          </w:p>
        </w:tc>
      </w:tr>
      <w:tr w:rsidR="004C591A" w:rsidRPr="00433C89" w14:paraId="1EB35620" w14:textId="77777777" w:rsidTr="00D0297C">
        <w:trPr>
          <w:trHeight w:val="340"/>
        </w:trPr>
        <w:tc>
          <w:tcPr>
            <w:tcW w:w="1250" w:type="pct"/>
          </w:tcPr>
          <w:p w14:paraId="1335ED57" w14:textId="10AD6686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שעת הגעה:</w:t>
            </w:r>
          </w:p>
        </w:tc>
        <w:tc>
          <w:tcPr>
            <w:tcW w:w="1250" w:type="pct"/>
          </w:tcPr>
          <w:p w14:paraId="16DEE957" w14:textId="0C131AFC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טמפ' תחילת הדיגום:</w:t>
            </w:r>
          </w:p>
        </w:tc>
        <w:tc>
          <w:tcPr>
            <w:tcW w:w="1250" w:type="pct"/>
          </w:tcPr>
          <w:p w14:paraId="00AA7411" w14:textId="0D5426AE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שעת סיום:</w:t>
            </w:r>
          </w:p>
        </w:tc>
        <w:tc>
          <w:tcPr>
            <w:tcW w:w="1250" w:type="pct"/>
          </w:tcPr>
          <w:p w14:paraId="26337244" w14:textId="7A565E2A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טמפ' סוף הדיגום:</w:t>
            </w:r>
          </w:p>
        </w:tc>
      </w:tr>
      <w:tr w:rsidR="004C591A" w:rsidRPr="00433C89" w14:paraId="72F529C2" w14:textId="77777777" w:rsidTr="00D0297C">
        <w:trPr>
          <w:trHeight w:val="340"/>
        </w:trPr>
        <w:tc>
          <w:tcPr>
            <w:tcW w:w="1250" w:type="pct"/>
          </w:tcPr>
          <w:p w14:paraId="60FBCA2D" w14:textId="2D9E26A0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/>
                <w:sz w:val="20"/>
                <w:szCs w:val="20"/>
                <w:rtl/>
              </w:rPr>
              <w:t>דוגם 1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:</w:t>
            </w:r>
          </w:p>
        </w:tc>
        <w:tc>
          <w:tcPr>
            <w:tcW w:w="1250" w:type="pct"/>
          </w:tcPr>
          <w:p w14:paraId="3687F98D" w14:textId="273C8A4A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חתימה:</w:t>
            </w:r>
          </w:p>
        </w:tc>
        <w:tc>
          <w:tcPr>
            <w:tcW w:w="1250" w:type="pct"/>
          </w:tcPr>
          <w:p w14:paraId="197D6640" w14:textId="5891FB45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דוגם 2:</w:t>
            </w:r>
          </w:p>
        </w:tc>
        <w:tc>
          <w:tcPr>
            <w:tcW w:w="1250" w:type="pct"/>
          </w:tcPr>
          <w:p w14:paraId="7AC8586C" w14:textId="73615D5B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חתימה:</w:t>
            </w:r>
          </w:p>
        </w:tc>
      </w:tr>
      <w:tr w:rsidR="004C591A" w:rsidRPr="00433C89" w14:paraId="6657D0BB" w14:textId="77777777" w:rsidTr="00D0297C">
        <w:trPr>
          <w:trHeight w:val="340"/>
        </w:trPr>
        <w:tc>
          <w:tcPr>
            <w:tcW w:w="1250" w:type="pct"/>
          </w:tcPr>
          <w:p w14:paraId="424FE180" w14:textId="01048892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הלקוח:</w:t>
            </w:r>
          </w:p>
        </w:tc>
        <w:tc>
          <w:tcPr>
            <w:tcW w:w="1250" w:type="pct"/>
          </w:tcPr>
          <w:p w14:paraId="0D8AC63E" w14:textId="5691CB2F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נציג הלקוח:</w:t>
            </w:r>
          </w:p>
        </w:tc>
        <w:tc>
          <w:tcPr>
            <w:tcW w:w="1250" w:type="pct"/>
          </w:tcPr>
          <w:p w14:paraId="1FE3EABA" w14:textId="4C466488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t>PID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:</w:t>
            </w:r>
          </w:p>
        </w:tc>
        <w:tc>
          <w:tcPr>
            <w:tcW w:w="1250" w:type="pct"/>
          </w:tcPr>
          <w:p w14:paraId="05B0AFE0" w14:textId="5D4AE6D0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t>PID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באוויר הפתוח:</w:t>
            </w:r>
          </w:p>
        </w:tc>
      </w:tr>
      <w:tr w:rsidR="004C591A" w:rsidRPr="00433C89" w14:paraId="516EED95" w14:textId="77777777" w:rsidTr="00D0297C">
        <w:trPr>
          <w:trHeight w:val="340"/>
        </w:trPr>
        <w:tc>
          <w:tcPr>
            <w:tcW w:w="1250" w:type="pct"/>
          </w:tcPr>
          <w:p w14:paraId="51EF8427" w14:textId="4CAF3FBC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מזג האוויר:</w:t>
            </w:r>
          </w:p>
        </w:tc>
        <w:tc>
          <w:tcPr>
            <w:tcW w:w="1250" w:type="pct"/>
          </w:tcPr>
          <w:p w14:paraId="6CADAD6C" w14:textId="35BBC656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כיול מעבדה בתוקף </w:t>
            </w: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sym w:font="Wingdings" w:char="F0A8"/>
            </w:r>
          </w:p>
        </w:tc>
        <w:tc>
          <w:tcPr>
            <w:tcW w:w="1250" w:type="pct"/>
          </w:tcPr>
          <w:p w14:paraId="5DE2FF98" w14:textId="3349EAA7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כיול 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t>ppm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100 יומי </w:t>
            </w: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  </w:t>
            </w: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sym w:font="Wingdings" w:char="F0A8"/>
            </w:r>
          </w:p>
        </w:tc>
        <w:tc>
          <w:tcPr>
            <w:tcW w:w="1250" w:type="pct"/>
          </w:tcPr>
          <w:p w14:paraId="687451B1" w14:textId="7FB49785" w:rsidR="004C591A" w:rsidRPr="00321E84" w:rsidRDefault="004C591A" w:rsidP="004C591A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20"/>
                <w:szCs w:val="20"/>
                <w:rtl/>
              </w:rPr>
            </w:pPr>
            <w:r w:rsidRPr="00321E84"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אחסון דגימות בקירור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sym w:font="Wingdings" w:char="F0A8"/>
            </w:r>
            <w:r>
              <w:rPr>
                <w:rFonts w:asciiTheme="minorBidi" w:eastAsia="David" w:hAnsiTheme="minorBidi" w:cstheme="minorBidi"/>
                <w:sz w:val="20"/>
                <w:szCs w:val="20"/>
              </w:rPr>
              <w:t xml:space="preserve">   </w:t>
            </w:r>
            <w:r w:rsidRPr="00321E84">
              <w:rPr>
                <w:rFonts w:asciiTheme="minorBidi" w:eastAsia="David" w:hAnsiTheme="minorBidi" w:cstheme="minorBidi"/>
                <w:sz w:val="20"/>
                <w:szCs w:val="20"/>
              </w:rPr>
              <w:t xml:space="preserve"> </w:t>
            </w:r>
          </w:p>
        </w:tc>
      </w:tr>
    </w:tbl>
    <w:p w14:paraId="02E0AC64" w14:textId="1775A537" w:rsidR="00752176" w:rsidRPr="007F0432" w:rsidRDefault="00213598" w:rsidP="00456190">
      <w:pPr>
        <w:autoSpaceDE w:val="0"/>
        <w:spacing w:after="0" w:line="240" w:lineRule="auto"/>
        <w:rPr>
          <w:rFonts w:asciiTheme="minorBidi" w:eastAsia="David" w:hAnsiTheme="minorBidi" w:cstheme="minorBidi"/>
          <w:b/>
          <w:bCs/>
          <w:szCs w:val="24"/>
          <w:rtl/>
        </w:rPr>
      </w:pPr>
      <w:r w:rsidRPr="007F0432">
        <w:rPr>
          <w:rFonts w:asciiTheme="minorBidi" w:eastAsia="David" w:hAnsiTheme="minorBidi" w:cstheme="minorBidi" w:hint="cs"/>
          <w:b/>
          <w:bCs/>
          <w:szCs w:val="24"/>
          <w:rtl/>
        </w:rPr>
        <w:t>יומן שדה</w:t>
      </w:r>
    </w:p>
    <w:tbl>
      <w:tblPr>
        <w:tblStyle w:val="af4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476"/>
        <w:gridCol w:w="456"/>
        <w:gridCol w:w="680"/>
        <w:gridCol w:w="1932"/>
        <w:gridCol w:w="1136"/>
        <w:gridCol w:w="456"/>
        <w:gridCol w:w="569"/>
        <w:gridCol w:w="795"/>
        <w:gridCol w:w="569"/>
        <w:gridCol w:w="1932"/>
      </w:tblGrid>
      <w:tr w:rsidR="00F939ED" w:rsidRPr="00433C89" w14:paraId="02BCA073" w14:textId="77777777" w:rsidTr="00575D85">
        <w:trPr>
          <w:cantSplit/>
          <w:trHeight w:val="374"/>
        </w:trPr>
        <w:tc>
          <w:tcPr>
            <w:tcW w:w="218" w:type="pct"/>
            <w:tcBorders>
              <w:bottom w:val="single" w:sz="12" w:space="0" w:color="auto"/>
            </w:tcBorders>
          </w:tcPr>
          <w:p w14:paraId="4F3087AC" w14:textId="77777777" w:rsidR="00F939ED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מס'</w:t>
            </w:r>
          </w:p>
          <w:p w14:paraId="402A7B19" w14:textId="17130196" w:rsidR="007D41E3" w:rsidRPr="007F0432" w:rsidRDefault="000048DE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קידוח</w:t>
            </w:r>
          </w:p>
        </w:tc>
        <w:tc>
          <w:tcPr>
            <w:tcW w:w="706" w:type="pct"/>
            <w:tcBorders>
              <w:bottom w:val="single" w:sz="12" w:space="0" w:color="auto"/>
            </w:tcBorders>
          </w:tcPr>
          <w:p w14:paraId="44D9381F" w14:textId="127AB9B6" w:rsidR="007D41E3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 xml:space="preserve">מס' </w:t>
            </w:r>
            <w:r w:rsidR="00A77349"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דגימה</w:t>
            </w:r>
          </w:p>
        </w:tc>
        <w:tc>
          <w:tcPr>
            <w:tcW w:w="218" w:type="pct"/>
            <w:tcBorders>
              <w:bottom w:val="single" w:sz="12" w:space="0" w:color="auto"/>
            </w:tcBorders>
          </w:tcPr>
          <w:p w14:paraId="268C3C65" w14:textId="77777777" w:rsidR="007D41E3" w:rsidRPr="007F0432" w:rsidRDefault="000048DE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עומק</w:t>
            </w:r>
          </w:p>
          <w:p w14:paraId="33477BD5" w14:textId="4F993959" w:rsidR="00F939ED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(מטר)</w:t>
            </w:r>
          </w:p>
        </w:tc>
        <w:tc>
          <w:tcPr>
            <w:tcW w:w="325" w:type="pct"/>
            <w:tcBorders>
              <w:bottom w:val="single" w:sz="12" w:space="0" w:color="auto"/>
            </w:tcBorders>
          </w:tcPr>
          <w:p w14:paraId="586676FD" w14:textId="6465D8B4" w:rsidR="007D41E3" w:rsidRPr="007F0432" w:rsidRDefault="007D41E3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שע</w:t>
            </w:r>
            <w:r w:rsidR="00A77349"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ה</w:t>
            </w:r>
          </w:p>
        </w:tc>
        <w:tc>
          <w:tcPr>
            <w:tcW w:w="924" w:type="pct"/>
            <w:tcBorders>
              <w:bottom w:val="single" w:sz="12" w:space="0" w:color="auto"/>
            </w:tcBorders>
          </w:tcPr>
          <w:p w14:paraId="66340340" w14:textId="77777777" w:rsidR="007D41E3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 xml:space="preserve">סוג </w:t>
            </w:r>
            <w:r w:rsidR="007D41E3"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קרקע</w:t>
            </w:r>
          </w:p>
          <w:p w14:paraId="6DEFB53A" w14:textId="00CDA4B3" w:rsidR="00F939ED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(חתך ליתולוגי)</w:t>
            </w:r>
          </w:p>
        </w:tc>
        <w:tc>
          <w:tcPr>
            <w:tcW w:w="543" w:type="pct"/>
            <w:tcBorders>
              <w:bottom w:val="single" w:sz="12" w:space="0" w:color="auto"/>
            </w:tcBorders>
          </w:tcPr>
          <w:p w14:paraId="200872CD" w14:textId="5CDFEE2D" w:rsidR="007D41E3" w:rsidRPr="007F0432" w:rsidRDefault="007D41E3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צבע</w:t>
            </w:r>
          </w:p>
        </w:tc>
        <w:tc>
          <w:tcPr>
            <w:tcW w:w="218" w:type="pct"/>
            <w:tcBorders>
              <w:bottom w:val="single" w:sz="12" w:space="0" w:color="auto"/>
            </w:tcBorders>
          </w:tcPr>
          <w:p w14:paraId="7F28D858" w14:textId="130BCBA2" w:rsidR="007D41E3" w:rsidRPr="007F0432" w:rsidRDefault="000048DE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ריח</w:t>
            </w:r>
          </w:p>
        </w:tc>
        <w:tc>
          <w:tcPr>
            <w:tcW w:w="272" w:type="pct"/>
            <w:tcBorders>
              <w:bottom w:val="single" w:sz="12" w:space="0" w:color="auto"/>
            </w:tcBorders>
          </w:tcPr>
          <w:p w14:paraId="5D0098CF" w14:textId="69C83CBF" w:rsidR="007D41E3" w:rsidRPr="007F0432" w:rsidRDefault="000048DE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לחות</w:t>
            </w:r>
          </w:p>
        </w:tc>
        <w:tc>
          <w:tcPr>
            <w:tcW w:w="380" w:type="pct"/>
            <w:tcBorders>
              <w:bottom w:val="single" w:sz="12" w:space="0" w:color="auto"/>
            </w:tcBorders>
          </w:tcPr>
          <w:p w14:paraId="239F32EC" w14:textId="328E4E74" w:rsidR="007D41E3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ערך</w:t>
            </w:r>
          </w:p>
          <w:p w14:paraId="7AF32C51" w14:textId="7891652C" w:rsidR="00F939ED" w:rsidRPr="007F0432" w:rsidRDefault="00F939ED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/>
                <w:b/>
                <w:bCs/>
                <w:sz w:val="16"/>
                <w:szCs w:val="16"/>
              </w:rPr>
              <w:t>PID</w:t>
            </w:r>
          </w:p>
        </w:tc>
        <w:tc>
          <w:tcPr>
            <w:tcW w:w="272" w:type="pct"/>
            <w:tcBorders>
              <w:bottom w:val="single" w:sz="12" w:space="0" w:color="auto"/>
            </w:tcBorders>
          </w:tcPr>
          <w:p w14:paraId="5FD06E99" w14:textId="77777777" w:rsidR="00AF78CB" w:rsidRPr="007F0432" w:rsidRDefault="00B45320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/>
                <w:b/>
                <w:bCs/>
                <w:sz w:val="16"/>
                <w:szCs w:val="16"/>
              </w:rPr>
              <w:t>PID</w:t>
            </w:r>
          </w:p>
          <w:p w14:paraId="5DF80793" w14:textId="31760BE0" w:rsidR="00B45320" w:rsidRPr="007F0432" w:rsidRDefault="00B45320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20%</w:t>
            </w:r>
          </w:p>
        </w:tc>
        <w:tc>
          <w:tcPr>
            <w:tcW w:w="924" w:type="pct"/>
            <w:tcBorders>
              <w:bottom w:val="single" w:sz="12" w:space="0" w:color="auto"/>
            </w:tcBorders>
          </w:tcPr>
          <w:p w14:paraId="0ACD582E" w14:textId="0CD0D07E" w:rsidR="007D41E3" w:rsidRPr="007F0432" w:rsidRDefault="007D41E3" w:rsidP="00B45320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הערות</w:t>
            </w:r>
          </w:p>
        </w:tc>
      </w:tr>
      <w:tr w:rsidR="00F939ED" w:rsidRPr="00433C89" w14:paraId="77404324" w14:textId="77777777" w:rsidTr="00575D85">
        <w:trPr>
          <w:trHeight w:val="374"/>
        </w:trPr>
        <w:tc>
          <w:tcPr>
            <w:tcW w:w="218" w:type="pct"/>
            <w:tcBorders>
              <w:top w:val="single" w:sz="12" w:space="0" w:color="auto"/>
            </w:tcBorders>
          </w:tcPr>
          <w:p w14:paraId="61769FAB" w14:textId="6E4EA76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  <w:tcBorders>
              <w:top w:val="single" w:sz="12" w:space="0" w:color="auto"/>
            </w:tcBorders>
          </w:tcPr>
          <w:p w14:paraId="0AD16410" w14:textId="3CB10662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  <w:tcBorders>
              <w:top w:val="single" w:sz="12" w:space="0" w:color="auto"/>
            </w:tcBorders>
          </w:tcPr>
          <w:p w14:paraId="3FD076CF" w14:textId="3789CE02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  <w:tcBorders>
              <w:top w:val="single" w:sz="12" w:space="0" w:color="auto"/>
            </w:tcBorders>
          </w:tcPr>
          <w:p w14:paraId="062997FF" w14:textId="247BAC32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  <w:tcBorders>
              <w:top w:val="single" w:sz="12" w:space="0" w:color="auto"/>
            </w:tcBorders>
          </w:tcPr>
          <w:p w14:paraId="4A4872B0" w14:textId="11632B2A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  <w:tcBorders>
              <w:top w:val="single" w:sz="12" w:space="0" w:color="auto"/>
            </w:tcBorders>
          </w:tcPr>
          <w:p w14:paraId="5864950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  <w:tcBorders>
              <w:top w:val="single" w:sz="12" w:space="0" w:color="auto"/>
            </w:tcBorders>
          </w:tcPr>
          <w:p w14:paraId="25B5947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  <w:tcBorders>
              <w:top w:val="single" w:sz="12" w:space="0" w:color="auto"/>
            </w:tcBorders>
          </w:tcPr>
          <w:p w14:paraId="420C92A9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  <w:tcBorders>
              <w:top w:val="single" w:sz="12" w:space="0" w:color="auto"/>
            </w:tcBorders>
          </w:tcPr>
          <w:p w14:paraId="77632E8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  <w:tcBorders>
              <w:top w:val="single" w:sz="12" w:space="0" w:color="auto"/>
            </w:tcBorders>
          </w:tcPr>
          <w:p w14:paraId="32FD597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  <w:tcBorders>
              <w:top w:val="single" w:sz="12" w:space="0" w:color="auto"/>
            </w:tcBorders>
          </w:tcPr>
          <w:p w14:paraId="23DD2E27" w14:textId="424ACA8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549CBFC1" w14:textId="77777777" w:rsidTr="00575D85">
        <w:trPr>
          <w:trHeight w:val="374"/>
        </w:trPr>
        <w:tc>
          <w:tcPr>
            <w:tcW w:w="218" w:type="pct"/>
          </w:tcPr>
          <w:p w14:paraId="3507F3C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D20CEE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EAE15B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783BDE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4186DF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83FF8B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935901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6E4EB96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72ECCA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96E29E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FC646F3" w14:textId="1704FA6D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54CDD487" w14:textId="77777777" w:rsidTr="00575D85">
        <w:trPr>
          <w:trHeight w:val="374"/>
        </w:trPr>
        <w:tc>
          <w:tcPr>
            <w:tcW w:w="218" w:type="pct"/>
          </w:tcPr>
          <w:p w14:paraId="393DA50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CF1DD2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5BF186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F1840C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07AA4FA" w14:textId="0BFF3B71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C18072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0D63D9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6052045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DB3D82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778F96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C752309" w14:textId="1094D860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1904E85A" w14:textId="77777777" w:rsidTr="00575D85">
        <w:trPr>
          <w:trHeight w:val="374"/>
        </w:trPr>
        <w:tc>
          <w:tcPr>
            <w:tcW w:w="218" w:type="pct"/>
          </w:tcPr>
          <w:p w14:paraId="08D845C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6BF993B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0A3FA8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0DCF691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9001D0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465944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7F6CE6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259E286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D53E79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6E9C0C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75F2B16" w14:textId="610E9E35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32324929" w14:textId="77777777" w:rsidTr="00575D85">
        <w:trPr>
          <w:trHeight w:val="374"/>
        </w:trPr>
        <w:tc>
          <w:tcPr>
            <w:tcW w:w="218" w:type="pct"/>
          </w:tcPr>
          <w:p w14:paraId="078B20B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F71AF4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75EA24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484ED3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A8C316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7F4F92D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AC0D67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2F13C79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BA9B73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8E76B5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C5273D3" w14:textId="0EB31722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3EA5C8B3" w14:textId="77777777" w:rsidTr="00575D85">
        <w:trPr>
          <w:trHeight w:val="374"/>
        </w:trPr>
        <w:tc>
          <w:tcPr>
            <w:tcW w:w="218" w:type="pct"/>
          </w:tcPr>
          <w:p w14:paraId="392018F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1F6A582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DC3BDC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953982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701512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8944E5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C8D55E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524C4DA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EA09B7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277F30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E2D65C3" w14:textId="7463F0F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28B25D2B" w14:textId="77777777" w:rsidTr="00575D85">
        <w:trPr>
          <w:trHeight w:val="374"/>
        </w:trPr>
        <w:tc>
          <w:tcPr>
            <w:tcW w:w="218" w:type="pct"/>
          </w:tcPr>
          <w:p w14:paraId="02D1276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CE0E17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A36B70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01755E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A46CBF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90BAF2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04B3EA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1AEDA64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BFD0CB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5DE836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9115337" w14:textId="044C6BD3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503C6F79" w14:textId="77777777" w:rsidTr="00575D85">
        <w:trPr>
          <w:trHeight w:val="374"/>
        </w:trPr>
        <w:tc>
          <w:tcPr>
            <w:tcW w:w="218" w:type="pct"/>
          </w:tcPr>
          <w:p w14:paraId="4ADC2AD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B639BE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7617A3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19A3C9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5123D1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7BDD6C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8E6223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FBC0E44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C7C48E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706A09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DACFB95" w14:textId="09D1A60E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00D4CE97" w14:textId="77777777" w:rsidTr="00575D85">
        <w:trPr>
          <w:trHeight w:val="374"/>
        </w:trPr>
        <w:tc>
          <w:tcPr>
            <w:tcW w:w="218" w:type="pct"/>
          </w:tcPr>
          <w:p w14:paraId="4B1E49A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63FBAA6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8C560D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572060F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0347CD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8A5CB7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B7ACCF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1165043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011F21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B80DE0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98D67D3" w14:textId="40CB1CD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2B33C950" w14:textId="77777777" w:rsidTr="00575D85">
        <w:trPr>
          <w:trHeight w:val="374"/>
        </w:trPr>
        <w:tc>
          <w:tcPr>
            <w:tcW w:w="218" w:type="pct"/>
          </w:tcPr>
          <w:p w14:paraId="3D32C6DE" w14:textId="69C8CAF7" w:rsidR="007D41E3" w:rsidRPr="00406BCA" w:rsidRDefault="004A026F" w:rsidP="004A026F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16"/>
                <w:szCs w:val="16"/>
                <w:vertAlign w:val="superscript"/>
                <w:rtl/>
              </w:rPr>
            </w:pPr>
            <w:r w:rsidRPr="004857F3">
              <w:rPr>
                <w:rFonts w:asciiTheme="minorBidi" w:eastAsia="David" w:hAnsiTheme="minorBidi" w:cstheme="minorBidi"/>
                <w:sz w:val="12"/>
                <w:szCs w:val="12"/>
                <w:vertAlign w:val="superscript"/>
                <w:rtl/>
              </w:rPr>
              <w:t>10</w:t>
            </w:r>
          </w:p>
        </w:tc>
        <w:tc>
          <w:tcPr>
            <w:tcW w:w="706" w:type="pct"/>
          </w:tcPr>
          <w:p w14:paraId="6004075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599A90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2F591D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1E9807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5F2ED8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38F8E7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5594213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C489A6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857866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F062E86" w14:textId="029F880B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3CD9AEB3" w14:textId="77777777" w:rsidTr="00575D85">
        <w:trPr>
          <w:trHeight w:val="374"/>
        </w:trPr>
        <w:tc>
          <w:tcPr>
            <w:tcW w:w="218" w:type="pct"/>
          </w:tcPr>
          <w:p w14:paraId="557D5D0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4565BF3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B6652C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F81E73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5911EA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B519A1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490A79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C7A19DB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33EC3C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9E934E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CBEC006" w14:textId="28E432CB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2A3A336D" w14:textId="77777777" w:rsidTr="00575D85">
        <w:trPr>
          <w:trHeight w:val="374"/>
        </w:trPr>
        <w:tc>
          <w:tcPr>
            <w:tcW w:w="218" w:type="pct"/>
          </w:tcPr>
          <w:p w14:paraId="7DE27C5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4C8037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83AF17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84EED8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6FA1DF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45C7E1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B5E581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D66C12D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A0DAC1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990F3C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60FE112" w14:textId="442FEEA1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738C9511" w14:textId="77777777" w:rsidTr="00575D85">
        <w:trPr>
          <w:trHeight w:val="374"/>
        </w:trPr>
        <w:tc>
          <w:tcPr>
            <w:tcW w:w="218" w:type="pct"/>
          </w:tcPr>
          <w:p w14:paraId="0B3642B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BAAF8A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9119D5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3CD224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FA9400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B095F5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19CA6C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1B66C5E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E6830B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E21726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5D3A5CE" w14:textId="43ED8C90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6BF9BED9" w14:textId="77777777" w:rsidTr="00575D85">
        <w:trPr>
          <w:trHeight w:val="374"/>
        </w:trPr>
        <w:tc>
          <w:tcPr>
            <w:tcW w:w="218" w:type="pct"/>
          </w:tcPr>
          <w:p w14:paraId="7A0DC9E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E076BB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DBD6D8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71ED61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507FD4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E8D881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6AA52F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F3C9BB3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32E0C0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891296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33FA715" w14:textId="33DE8129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22115F4D" w14:textId="77777777" w:rsidTr="00575D85">
        <w:trPr>
          <w:trHeight w:val="374"/>
        </w:trPr>
        <w:tc>
          <w:tcPr>
            <w:tcW w:w="218" w:type="pct"/>
          </w:tcPr>
          <w:p w14:paraId="6B67AC1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3413C3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8B0697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2CBDA3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1807AC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8F3009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D6B0BC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EAEE16C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60AE52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B06830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71B6C29" w14:textId="752A1B56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02365122" w14:textId="77777777" w:rsidTr="00575D85">
        <w:trPr>
          <w:trHeight w:val="374"/>
        </w:trPr>
        <w:tc>
          <w:tcPr>
            <w:tcW w:w="218" w:type="pct"/>
          </w:tcPr>
          <w:p w14:paraId="6C19968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CB0BE1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37A4F2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563B653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FA76F0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55A931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ECAB53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1981970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314B89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CF9C5E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F81D0DC" w14:textId="312824D4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57217241" w14:textId="77777777" w:rsidTr="00575D85">
        <w:trPr>
          <w:trHeight w:val="374"/>
        </w:trPr>
        <w:tc>
          <w:tcPr>
            <w:tcW w:w="218" w:type="pct"/>
          </w:tcPr>
          <w:p w14:paraId="084E7B4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45DB911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359A10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0827D0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90445D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3F76AE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5CDAD3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E7AC36B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6A7885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426020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8D32438" w14:textId="3C5AF3F9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75E74846" w14:textId="77777777" w:rsidTr="00575D85">
        <w:trPr>
          <w:trHeight w:val="374"/>
        </w:trPr>
        <w:tc>
          <w:tcPr>
            <w:tcW w:w="218" w:type="pct"/>
          </w:tcPr>
          <w:p w14:paraId="506E511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3290D6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8F34D6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8EC67D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05888A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F7E8D6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503D7D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F7B9BF6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41AEBD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7D61E7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9290666" w14:textId="4BA9E9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79659052" w14:textId="77777777" w:rsidTr="00575D85">
        <w:trPr>
          <w:trHeight w:val="374"/>
        </w:trPr>
        <w:tc>
          <w:tcPr>
            <w:tcW w:w="218" w:type="pct"/>
          </w:tcPr>
          <w:p w14:paraId="3AE276A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1CEF12E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AB4014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06A1DBD6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A7B487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6976E5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A70140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8BC70DB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042837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2BB048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4CCA1BC" w14:textId="22809BB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6EDF2742" w14:textId="77777777" w:rsidTr="00575D85">
        <w:trPr>
          <w:trHeight w:val="374"/>
        </w:trPr>
        <w:tc>
          <w:tcPr>
            <w:tcW w:w="218" w:type="pct"/>
          </w:tcPr>
          <w:p w14:paraId="60C42DEB" w14:textId="020D0CD0" w:rsidR="007D41E3" w:rsidRPr="00406BCA" w:rsidRDefault="004A026F" w:rsidP="00456190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16"/>
                <w:szCs w:val="16"/>
                <w:vertAlign w:val="superscript"/>
                <w:rtl/>
              </w:rPr>
            </w:pPr>
            <w:r w:rsidRPr="004857F3">
              <w:rPr>
                <w:rFonts w:asciiTheme="minorBidi" w:eastAsia="David" w:hAnsiTheme="minorBidi" w:cstheme="minorBidi"/>
                <w:sz w:val="12"/>
                <w:szCs w:val="12"/>
                <w:vertAlign w:val="superscript"/>
                <w:rtl/>
              </w:rPr>
              <w:t>20</w:t>
            </w:r>
          </w:p>
        </w:tc>
        <w:tc>
          <w:tcPr>
            <w:tcW w:w="706" w:type="pct"/>
          </w:tcPr>
          <w:p w14:paraId="6122777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24E346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0D3D05E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918F28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D1DBE1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9124FC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E8C1DFA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066C3A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16BE01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85E90A0" w14:textId="2677E620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3CF85826" w14:textId="77777777" w:rsidTr="00575D85">
        <w:trPr>
          <w:trHeight w:val="374"/>
        </w:trPr>
        <w:tc>
          <w:tcPr>
            <w:tcW w:w="218" w:type="pct"/>
          </w:tcPr>
          <w:p w14:paraId="60D711C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5D1A00A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5F5619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1ACF1E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2C84EC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982326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2D58A8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52FBAA6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318643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9C8C69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1F206B7" w14:textId="24C6271C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0E8AFB60" w14:textId="77777777" w:rsidTr="00575D85">
        <w:trPr>
          <w:trHeight w:val="374"/>
        </w:trPr>
        <w:tc>
          <w:tcPr>
            <w:tcW w:w="218" w:type="pct"/>
          </w:tcPr>
          <w:p w14:paraId="5E4148C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9910C7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C9766A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74ADEF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E5803E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19A262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1B6AEA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8586DD5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37A3A6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31F59D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E5A7018" w14:textId="4F21C9A3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436CED56" w14:textId="77777777" w:rsidTr="00575D85">
        <w:trPr>
          <w:trHeight w:val="374"/>
        </w:trPr>
        <w:tc>
          <w:tcPr>
            <w:tcW w:w="218" w:type="pct"/>
          </w:tcPr>
          <w:p w14:paraId="09364BB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3044FC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7754F0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A6568D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F738115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7D2BC3F7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309C38F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89FFCEB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CB6B78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8AAE50B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4DA3D43" w14:textId="0860EB7A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719B1075" w14:textId="77777777" w:rsidTr="00575D85">
        <w:trPr>
          <w:trHeight w:val="374"/>
        </w:trPr>
        <w:tc>
          <w:tcPr>
            <w:tcW w:w="218" w:type="pct"/>
          </w:tcPr>
          <w:p w14:paraId="71D63BD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42C2CB6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602D51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5B67C1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4C2A3C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A117F53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C4E8D5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C91E614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4345711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6FD2429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4D9C659" w14:textId="0C09DFAA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F939ED" w:rsidRPr="00433C89" w14:paraId="18640782" w14:textId="77777777" w:rsidTr="00575D85">
        <w:trPr>
          <w:trHeight w:val="374"/>
        </w:trPr>
        <w:tc>
          <w:tcPr>
            <w:tcW w:w="218" w:type="pct"/>
          </w:tcPr>
          <w:p w14:paraId="2305281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17DEC1BC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7BB0D8E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E03ECA2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799D9D8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44708E4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42CC900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527EB5A" w14:textId="77777777" w:rsidR="007D41E3" w:rsidRPr="00AF78CB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77CBA2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6FF526D" w14:textId="77777777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4D34752" w14:textId="562D4D8E" w:rsidR="007D41E3" w:rsidRPr="00433C89" w:rsidRDefault="007D41E3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5552BC" w:rsidRPr="00433C89" w14:paraId="75E819FB" w14:textId="77777777" w:rsidTr="00575D85">
        <w:trPr>
          <w:trHeight w:val="374"/>
        </w:trPr>
        <w:tc>
          <w:tcPr>
            <w:tcW w:w="218" w:type="pct"/>
          </w:tcPr>
          <w:p w14:paraId="32AC9EB2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350D7FA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F7A45F8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0DB251E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22BCAA3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509A7C7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E7671F4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0FE96B9" w14:textId="77777777" w:rsidR="005552BC" w:rsidRPr="00AF78CB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1E9256D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84DA7DA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080BD39" w14:textId="644B2A8F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5552BC" w:rsidRPr="00433C89" w14:paraId="142435A6" w14:textId="77777777" w:rsidTr="00575D85">
        <w:trPr>
          <w:trHeight w:val="374"/>
        </w:trPr>
        <w:tc>
          <w:tcPr>
            <w:tcW w:w="218" w:type="pct"/>
          </w:tcPr>
          <w:p w14:paraId="71734F6F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6FBB55E6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0DB4D13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8287065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26CD01F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3791D2F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86191CE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2235DBC" w14:textId="77777777" w:rsidR="005552BC" w:rsidRPr="00AF78CB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1CFBD3A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99B424C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439B010" w14:textId="42B9EAD9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5552BC" w:rsidRPr="00433C89" w14:paraId="24065940" w14:textId="77777777" w:rsidTr="00575D85">
        <w:trPr>
          <w:trHeight w:val="374"/>
        </w:trPr>
        <w:tc>
          <w:tcPr>
            <w:tcW w:w="218" w:type="pct"/>
          </w:tcPr>
          <w:p w14:paraId="2F7F6423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45316000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23CACEB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CC26520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8AE477B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0F8FEC5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B52912E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9983B5E" w14:textId="77777777" w:rsidR="005552BC" w:rsidRPr="00AF78CB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02A850D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A3F1FF5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C2AE0FE" w14:textId="051270D6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5552BC" w:rsidRPr="00433C89" w14:paraId="7D6087FD" w14:textId="77777777" w:rsidTr="00575D85">
        <w:trPr>
          <w:trHeight w:val="374"/>
        </w:trPr>
        <w:tc>
          <w:tcPr>
            <w:tcW w:w="218" w:type="pct"/>
          </w:tcPr>
          <w:p w14:paraId="390A5800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5CDEDAC1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C7B0763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6D742AC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B2594EE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7BCF3D22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86936EA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76C88B2" w14:textId="77777777" w:rsidR="005552BC" w:rsidRPr="00AF78CB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9C4FEC2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56E6079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677CF82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5552BC" w:rsidRPr="00433C89" w14:paraId="23AEB48F" w14:textId="77777777" w:rsidTr="00575D85">
        <w:trPr>
          <w:trHeight w:val="374"/>
        </w:trPr>
        <w:tc>
          <w:tcPr>
            <w:tcW w:w="218" w:type="pct"/>
          </w:tcPr>
          <w:p w14:paraId="6211A237" w14:textId="4D2EE106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  <w:r w:rsidRPr="004857F3">
              <w:rPr>
                <w:rFonts w:asciiTheme="minorBidi" w:eastAsia="David" w:hAnsiTheme="minorBidi" w:cstheme="minorBidi" w:hint="cs"/>
                <w:sz w:val="12"/>
                <w:szCs w:val="12"/>
                <w:vertAlign w:val="superscript"/>
                <w:rtl/>
              </w:rPr>
              <w:t>30</w:t>
            </w:r>
          </w:p>
        </w:tc>
        <w:tc>
          <w:tcPr>
            <w:tcW w:w="706" w:type="pct"/>
          </w:tcPr>
          <w:p w14:paraId="5989024D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82A3A82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071374B5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070F163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7E92E31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79DF5BA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1E8B7EF" w14:textId="77777777" w:rsidR="005552BC" w:rsidRPr="00AF78CB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7E54416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171C801" w14:textId="77777777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29AB216" w14:textId="05D54701" w:rsidR="005552BC" w:rsidRPr="00433C89" w:rsidRDefault="005552BC" w:rsidP="00456190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</w:tbl>
    <w:p w14:paraId="76D5F5EA" w14:textId="2DF7D972" w:rsidR="00433C89" w:rsidRDefault="00433C89" w:rsidP="00456190">
      <w:pPr>
        <w:autoSpaceDE w:val="0"/>
        <w:spacing w:after="0" w:line="240" w:lineRule="auto"/>
        <w:rPr>
          <w:rFonts w:asciiTheme="minorBidi" w:eastAsia="David" w:hAnsiTheme="minorBidi" w:cstheme="minorBidi"/>
          <w:b/>
          <w:bCs/>
          <w:sz w:val="20"/>
          <w:szCs w:val="20"/>
          <w:u w:val="single"/>
          <w:rtl/>
        </w:rPr>
      </w:pPr>
      <w:r w:rsidRPr="00321E84">
        <w:rPr>
          <w:rFonts w:asciiTheme="minorBidi" w:eastAsia="David" w:hAnsiTheme="minorBidi" w:cstheme="minorBidi"/>
          <w:b/>
          <w:bCs/>
          <w:sz w:val="20"/>
          <w:szCs w:val="20"/>
          <w:u w:val="single"/>
          <w:rtl/>
        </w:rPr>
        <w:t>הערות:</w:t>
      </w:r>
    </w:p>
    <w:p w14:paraId="37A939B1" w14:textId="58A7B22E" w:rsidR="005552BC" w:rsidRPr="007D6BC6" w:rsidRDefault="00E46BB0" w:rsidP="00456190">
      <w:pPr>
        <w:autoSpaceDE w:val="0"/>
        <w:spacing w:after="0" w:line="240" w:lineRule="auto"/>
        <w:rPr>
          <w:rFonts w:asciiTheme="minorBidi" w:eastAsia="David" w:hAnsiTheme="minorBidi" w:cstheme="minorBidi"/>
          <w:b/>
          <w:bCs/>
          <w:sz w:val="20"/>
          <w:szCs w:val="20"/>
          <w:rtl/>
        </w:rPr>
      </w:pPr>
      <w:r w:rsidRPr="007D6BC6">
        <w:rPr>
          <w:rFonts w:asciiTheme="minorBidi" w:eastAsia="David" w:hAnsiTheme="minorBidi" w:cstheme="minorBidi" w:hint="cs"/>
          <w:b/>
          <w:bCs/>
          <w:sz w:val="20"/>
          <w:szCs w:val="20"/>
          <w:rtl/>
        </w:rPr>
        <w:lastRenderedPageBreak/>
        <w:t xml:space="preserve">אתר:                                                                                       תאריך:                                                                                   </w:t>
      </w:r>
    </w:p>
    <w:tbl>
      <w:tblPr>
        <w:tblStyle w:val="af4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476"/>
        <w:gridCol w:w="456"/>
        <w:gridCol w:w="680"/>
        <w:gridCol w:w="1932"/>
        <w:gridCol w:w="1136"/>
        <w:gridCol w:w="456"/>
        <w:gridCol w:w="569"/>
        <w:gridCol w:w="795"/>
        <w:gridCol w:w="569"/>
        <w:gridCol w:w="1932"/>
      </w:tblGrid>
      <w:tr w:rsidR="009E69FB" w:rsidRPr="00433C89" w14:paraId="3D5A87CE" w14:textId="77777777" w:rsidTr="00575D85">
        <w:trPr>
          <w:trHeight w:val="374"/>
        </w:trPr>
        <w:tc>
          <w:tcPr>
            <w:tcW w:w="218" w:type="pct"/>
            <w:tcBorders>
              <w:bottom w:val="single" w:sz="12" w:space="0" w:color="auto"/>
            </w:tcBorders>
          </w:tcPr>
          <w:p w14:paraId="75443B97" w14:textId="77777777" w:rsidR="001D1F12" w:rsidRPr="007F0432" w:rsidRDefault="001D1F12" w:rsidP="001D1F12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מס'</w:t>
            </w:r>
          </w:p>
          <w:p w14:paraId="65AC490B" w14:textId="55AF0172" w:rsidR="001D1F12" w:rsidRPr="007F0432" w:rsidRDefault="001D1F12" w:rsidP="001D1F12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קידוח</w:t>
            </w:r>
          </w:p>
        </w:tc>
        <w:tc>
          <w:tcPr>
            <w:tcW w:w="706" w:type="pct"/>
            <w:tcBorders>
              <w:bottom w:val="single" w:sz="12" w:space="0" w:color="auto"/>
            </w:tcBorders>
          </w:tcPr>
          <w:p w14:paraId="1D7B1F96" w14:textId="7014187A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מס' דגימה</w:t>
            </w:r>
          </w:p>
        </w:tc>
        <w:tc>
          <w:tcPr>
            <w:tcW w:w="218" w:type="pct"/>
            <w:tcBorders>
              <w:bottom w:val="single" w:sz="12" w:space="0" w:color="auto"/>
            </w:tcBorders>
          </w:tcPr>
          <w:p w14:paraId="4DFBE7A5" w14:textId="77777777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עומק</w:t>
            </w:r>
          </w:p>
          <w:p w14:paraId="1777893F" w14:textId="53F2915D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(מטר)</w:t>
            </w:r>
          </w:p>
        </w:tc>
        <w:tc>
          <w:tcPr>
            <w:tcW w:w="325" w:type="pct"/>
            <w:tcBorders>
              <w:bottom w:val="single" w:sz="12" w:space="0" w:color="auto"/>
            </w:tcBorders>
          </w:tcPr>
          <w:p w14:paraId="5FD901DD" w14:textId="1BBF7042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שעה</w:t>
            </w:r>
          </w:p>
        </w:tc>
        <w:tc>
          <w:tcPr>
            <w:tcW w:w="924" w:type="pct"/>
            <w:tcBorders>
              <w:bottom w:val="single" w:sz="12" w:space="0" w:color="auto"/>
            </w:tcBorders>
          </w:tcPr>
          <w:p w14:paraId="1A4254CB" w14:textId="77777777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סוג קרקע</w:t>
            </w:r>
          </w:p>
          <w:p w14:paraId="23295C2B" w14:textId="7DBBA7CA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(חתך ליתולוגי)</w:t>
            </w:r>
          </w:p>
        </w:tc>
        <w:tc>
          <w:tcPr>
            <w:tcW w:w="543" w:type="pct"/>
            <w:tcBorders>
              <w:bottom w:val="single" w:sz="12" w:space="0" w:color="auto"/>
            </w:tcBorders>
          </w:tcPr>
          <w:p w14:paraId="04C1B225" w14:textId="2320EB7E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צבע</w:t>
            </w:r>
          </w:p>
        </w:tc>
        <w:tc>
          <w:tcPr>
            <w:tcW w:w="218" w:type="pct"/>
            <w:tcBorders>
              <w:bottom w:val="single" w:sz="12" w:space="0" w:color="auto"/>
            </w:tcBorders>
          </w:tcPr>
          <w:p w14:paraId="15DBE4B9" w14:textId="40F70509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ריח</w:t>
            </w:r>
          </w:p>
        </w:tc>
        <w:tc>
          <w:tcPr>
            <w:tcW w:w="272" w:type="pct"/>
            <w:tcBorders>
              <w:bottom w:val="single" w:sz="12" w:space="0" w:color="auto"/>
            </w:tcBorders>
          </w:tcPr>
          <w:p w14:paraId="2FE25849" w14:textId="5F88EFF4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לחות</w:t>
            </w:r>
          </w:p>
        </w:tc>
        <w:tc>
          <w:tcPr>
            <w:tcW w:w="380" w:type="pct"/>
            <w:tcBorders>
              <w:bottom w:val="single" w:sz="12" w:space="0" w:color="auto"/>
            </w:tcBorders>
          </w:tcPr>
          <w:p w14:paraId="236A3AA2" w14:textId="77777777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ערך</w:t>
            </w:r>
          </w:p>
          <w:p w14:paraId="1961C283" w14:textId="3D582E45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/>
                <w:b/>
                <w:bCs/>
                <w:sz w:val="16"/>
                <w:szCs w:val="16"/>
              </w:rPr>
              <w:t>PID</w:t>
            </w:r>
          </w:p>
        </w:tc>
        <w:tc>
          <w:tcPr>
            <w:tcW w:w="272" w:type="pct"/>
            <w:tcBorders>
              <w:bottom w:val="single" w:sz="12" w:space="0" w:color="auto"/>
            </w:tcBorders>
          </w:tcPr>
          <w:p w14:paraId="7AF3E999" w14:textId="77777777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/>
                <w:b/>
                <w:bCs/>
                <w:sz w:val="16"/>
                <w:szCs w:val="16"/>
              </w:rPr>
              <w:t>PID</w:t>
            </w:r>
          </w:p>
          <w:p w14:paraId="566FD4D6" w14:textId="7A559F4B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20%</w:t>
            </w:r>
          </w:p>
        </w:tc>
        <w:tc>
          <w:tcPr>
            <w:tcW w:w="924" w:type="pct"/>
            <w:tcBorders>
              <w:bottom w:val="single" w:sz="12" w:space="0" w:color="auto"/>
            </w:tcBorders>
          </w:tcPr>
          <w:p w14:paraId="1B44E6E4" w14:textId="41CD053E" w:rsidR="009E69FB" w:rsidRPr="007F0432" w:rsidRDefault="009E69FB" w:rsidP="007C36F5">
            <w:pPr>
              <w:autoSpaceDE w:val="0"/>
              <w:spacing w:after="0" w:line="240" w:lineRule="auto"/>
              <w:jc w:val="center"/>
              <w:rPr>
                <w:rFonts w:ascii="David" w:eastAsia="David" w:hAnsi="David"/>
                <w:b/>
                <w:bCs/>
                <w:sz w:val="16"/>
                <w:szCs w:val="16"/>
                <w:rtl/>
              </w:rPr>
            </w:pPr>
            <w:r w:rsidRPr="007F0432">
              <w:rPr>
                <w:rFonts w:asciiTheme="minorBidi" w:eastAsia="David" w:hAnsiTheme="minorBidi" w:cstheme="minorBidi" w:hint="cs"/>
                <w:b/>
                <w:bCs/>
                <w:sz w:val="16"/>
                <w:szCs w:val="16"/>
                <w:rtl/>
              </w:rPr>
              <w:t>הערות</w:t>
            </w:r>
          </w:p>
        </w:tc>
      </w:tr>
      <w:tr w:rsidR="009E69FB" w:rsidRPr="00433C89" w14:paraId="6F437C55" w14:textId="77777777" w:rsidTr="00575D85">
        <w:trPr>
          <w:trHeight w:val="374"/>
        </w:trPr>
        <w:tc>
          <w:tcPr>
            <w:tcW w:w="218" w:type="pct"/>
            <w:tcBorders>
              <w:top w:val="single" w:sz="12" w:space="0" w:color="auto"/>
            </w:tcBorders>
          </w:tcPr>
          <w:p w14:paraId="289BDE2F" w14:textId="77777777" w:rsidR="009E69FB" w:rsidRDefault="009E69FB" w:rsidP="009E69FB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06" w:type="pct"/>
            <w:tcBorders>
              <w:top w:val="single" w:sz="12" w:space="0" w:color="auto"/>
            </w:tcBorders>
          </w:tcPr>
          <w:p w14:paraId="7EA78105" w14:textId="77777777" w:rsidR="009E69FB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8" w:type="pct"/>
            <w:tcBorders>
              <w:top w:val="single" w:sz="12" w:space="0" w:color="auto"/>
            </w:tcBorders>
          </w:tcPr>
          <w:p w14:paraId="7B0D95BF" w14:textId="77777777" w:rsidR="009E69FB" w:rsidRPr="00F939ED" w:rsidRDefault="009E69FB" w:rsidP="009E69FB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5" w:type="pct"/>
            <w:tcBorders>
              <w:top w:val="single" w:sz="12" w:space="0" w:color="auto"/>
            </w:tcBorders>
          </w:tcPr>
          <w:p w14:paraId="5336C72F" w14:textId="77777777" w:rsidR="009E69FB" w:rsidRPr="00B45320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24" w:type="pct"/>
            <w:tcBorders>
              <w:top w:val="single" w:sz="12" w:space="0" w:color="auto"/>
            </w:tcBorders>
          </w:tcPr>
          <w:p w14:paraId="77842738" w14:textId="77777777" w:rsidR="009E69FB" w:rsidRDefault="009E69FB" w:rsidP="009E69FB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43" w:type="pct"/>
            <w:tcBorders>
              <w:top w:val="single" w:sz="12" w:space="0" w:color="auto"/>
            </w:tcBorders>
          </w:tcPr>
          <w:p w14:paraId="23E184AF" w14:textId="77777777" w:rsidR="009E69FB" w:rsidRPr="00B45320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8" w:type="pct"/>
            <w:tcBorders>
              <w:top w:val="single" w:sz="12" w:space="0" w:color="auto"/>
            </w:tcBorders>
          </w:tcPr>
          <w:p w14:paraId="1DABF270" w14:textId="77777777" w:rsidR="009E69FB" w:rsidRPr="00B45320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2" w:type="pct"/>
            <w:tcBorders>
              <w:top w:val="single" w:sz="12" w:space="0" w:color="auto"/>
            </w:tcBorders>
          </w:tcPr>
          <w:p w14:paraId="68806364" w14:textId="77777777" w:rsidR="009E69FB" w:rsidRPr="00B45320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80" w:type="pct"/>
            <w:tcBorders>
              <w:top w:val="single" w:sz="12" w:space="0" w:color="auto"/>
            </w:tcBorders>
          </w:tcPr>
          <w:p w14:paraId="2071CFB8" w14:textId="77777777" w:rsidR="009E69FB" w:rsidRDefault="009E69FB" w:rsidP="009E69FB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2" w:type="pct"/>
            <w:tcBorders>
              <w:top w:val="single" w:sz="12" w:space="0" w:color="auto"/>
            </w:tcBorders>
          </w:tcPr>
          <w:p w14:paraId="493A77E5" w14:textId="77777777" w:rsidR="009E69FB" w:rsidRPr="00B45320" w:rsidRDefault="009E69FB" w:rsidP="009E69FB">
            <w:pPr>
              <w:autoSpaceDE w:val="0"/>
              <w:spacing w:after="0" w:line="240" w:lineRule="auto"/>
              <w:jc w:val="center"/>
              <w:rPr>
                <w:rFonts w:asciiTheme="minorBidi" w:eastAsia="David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12" w:space="0" w:color="auto"/>
            </w:tcBorders>
          </w:tcPr>
          <w:p w14:paraId="631672EB" w14:textId="77777777" w:rsidR="009E69FB" w:rsidRPr="00B45320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9E69FB" w:rsidRPr="00433C89" w14:paraId="37F75AF5" w14:textId="77777777" w:rsidTr="00575D85">
        <w:trPr>
          <w:trHeight w:val="374"/>
        </w:trPr>
        <w:tc>
          <w:tcPr>
            <w:tcW w:w="218" w:type="pct"/>
          </w:tcPr>
          <w:p w14:paraId="5518AE8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EECF9F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43F438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A0EDCC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7396BE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0EC748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A40089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5962148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B87B4B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02D964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FEAA63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6ACB142" w14:textId="77777777" w:rsidTr="00575D85">
        <w:trPr>
          <w:trHeight w:val="374"/>
        </w:trPr>
        <w:tc>
          <w:tcPr>
            <w:tcW w:w="218" w:type="pct"/>
          </w:tcPr>
          <w:p w14:paraId="27692DB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90B8E9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B6ADB4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D6BF0A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0FB8AF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D0FC36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0C943A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4353EB3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9B33B7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BFDD17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358F49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5F48276F" w14:textId="77777777" w:rsidTr="00575D85">
        <w:trPr>
          <w:trHeight w:val="374"/>
        </w:trPr>
        <w:tc>
          <w:tcPr>
            <w:tcW w:w="218" w:type="pct"/>
          </w:tcPr>
          <w:p w14:paraId="4A18E76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87122C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74FB1B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76089C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D924CC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098D5E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2529D5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66AE2B5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D87FF6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55DBBC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7F9A55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19D599F9" w14:textId="77777777" w:rsidTr="00575D85">
        <w:trPr>
          <w:trHeight w:val="374"/>
        </w:trPr>
        <w:tc>
          <w:tcPr>
            <w:tcW w:w="218" w:type="pct"/>
          </w:tcPr>
          <w:p w14:paraId="6E1DB5B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4D06ED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B390DA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6CD16C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4EEE39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B9D42B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B16195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9D5E4EF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DBC7A9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2B8D86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8532C4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667FE8DD" w14:textId="77777777" w:rsidTr="00575D85">
        <w:trPr>
          <w:trHeight w:val="374"/>
        </w:trPr>
        <w:tc>
          <w:tcPr>
            <w:tcW w:w="218" w:type="pct"/>
          </w:tcPr>
          <w:p w14:paraId="3280AF9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DDBF37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A16FE8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F2E8D8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7F7644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8CDFC1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14CB61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6F2E2AD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EEF01E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227F85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26E24A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05AB6FD5" w14:textId="77777777" w:rsidTr="00575D85">
        <w:trPr>
          <w:trHeight w:val="374"/>
        </w:trPr>
        <w:tc>
          <w:tcPr>
            <w:tcW w:w="218" w:type="pct"/>
          </w:tcPr>
          <w:p w14:paraId="541555D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518B77C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E7F7A4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B83570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8AE81F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9BD5D3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0AECBF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CD2D424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F2118A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3BBCBF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68D4C0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ECE4D3A" w14:textId="77777777" w:rsidTr="00575D85">
        <w:trPr>
          <w:trHeight w:val="374"/>
        </w:trPr>
        <w:tc>
          <w:tcPr>
            <w:tcW w:w="218" w:type="pct"/>
          </w:tcPr>
          <w:p w14:paraId="1CEE017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1BA155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AD12A1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548372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E77BC1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278772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28106F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AF4F0BF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1C4A00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F3B6EA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610D52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700D6495" w14:textId="77777777" w:rsidTr="00575D85">
        <w:trPr>
          <w:trHeight w:val="374"/>
        </w:trPr>
        <w:tc>
          <w:tcPr>
            <w:tcW w:w="218" w:type="pct"/>
          </w:tcPr>
          <w:p w14:paraId="3B7580E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5DF587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452983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FA54F0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3D6182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769BB8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E4C13B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79C4B7C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208BA5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3E0D9B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40E34D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035A63CF" w14:textId="77777777" w:rsidTr="00575D85">
        <w:trPr>
          <w:trHeight w:val="374"/>
        </w:trPr>
        <w:tc>
          <w:tcPr>
            <w:tcW w:w="218" w:type="pct"/>
          </w:tcPr>
          <w:p w14:paraId="4CD8917A" w14:textId="1CD30932" w:rsidR="009E69FB" w:rsidRPr="00406BCA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16"/>
                <w:szCs w:val="16"/>
                <w:vertAlign w:val="superscript"/>
                <w:rtl/>
              </w:rPr>
            </w:pPr>
            <w:r w:rsidRPr="004857F3">
              <w:rPr>
                <w:rFonts w:asciiTheme="minorBidi" w:eastAsia="David" w:hAnsiTheme="minorBidi" w:cstheme="minorBidi" w:hint="cs"/>
                <w:sz w:val="12"/>
                <w:szCs w:val="12"/>
                <w:vertAlign w:val="superscript"/>
                <w:rtl/>
              </w:rPr>
              <w:t>40</w:t>
            </w:r>
          </w:p>
        </w:tc>
        <w:tc>
          <w:tcPr>
            <w:tcW w:w="706" w:type="pct"/>
          </w:tcPr>
          <w:p w14:paraId="2B51DE2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EC40FB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29B333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707F80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7C30FD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143892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6F10258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6F3C2C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0836FB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D6052E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A6DF439" w14:textId="77777777" w:rsidTr="00575D85">
        <w:trPr>
          <w:trHeight w:val="374"/>
        </w:trPr>
        <w:tc>
          <w:tcPr>
            <w:tcW w:w="218" w:type="pct"/>
          </w:tcPr>
          <w:p w14:paraId="3DB3B7F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2A6632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4371E9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19C987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F92B7E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AA5A6C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FFC114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42FF40F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EB2DBC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EA67D1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418E74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4204E6C7" w14:textId="77777777" w:rsidTr="00575D85">
        <w:trPr>
          <w:trHeight w:val="374"/>
        </w:trPr>
        <w:tc>
          <w:tcPr>
            <w:tcW w:w="218" w:type="pct"/>
          </w:tcPr>
          <w:p w14:paraId="273F0F9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945E86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9F0808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A7F396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DC9B1A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DB23FD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A472C6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78093BD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AB0855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0F81F9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9E1AF0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E398469" w14:textId="77777777" w:rsidTr="00575D85">
        <w:trPr>
          <w:trHeight w:val="374"/>
        </w:trPr>
        <w:tc>
          <w:tcPr>
            <w:tcW w:w="218" w:type="pct"/>
          </w:tcPr>
          <w:p w14:paraId="5116397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5CA71D3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217928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D5E1C7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E75E02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B24645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1E29942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C265BE3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69FEFA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0B8B6F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95147B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47682E84" w14:textId="77777777" w:rsidTr="00575D85">
        <w:trPr>
          <w:trHeight w:val="374"/>
        </w:trPr>
        <w:tc>
          <w:tcPr>
            <w:tcW w:w="218" w:type="pct"/>
          </w:tcPr>
          <w:p w14:paraId="6F9981D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6F16085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B49D9B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B32875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C7FEFF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326009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3F198A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67A9C9C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8D6C10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1B8C1E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7F46F8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008B74C" w14:textId="77777777" w:rsidTr="00575D85">
        <w:trPr>
          <w:trHeight w:val="374"/>
        </w:trPr>
        <w:tc>
          <w:tcPr>
            <w:tcW w:w="218" w:type="pct"/>
          </w:tcPr>
          <w:p w14:paraId="02CD63E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1C7F837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2E35C8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762626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4666A8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810A33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152525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E2DB9E2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B40EA9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4759AB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EBC7CB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1ECB62BA" w14:textId="77777777" w:rsidTr="00575D85">
        <w:trPr>
          <w:trHeight w:val="374"/>
        </w:trPr>
        <w:tc>
          <w:tcPr>
            <w:tcW w:w="218" w:type="pct"/>
          </w:tcPr>
          <w:p w14:paraId="096C913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50AA93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50A877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FFB839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EF4543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E50387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6942A8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D30D822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45E06EB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E0323B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97DEBC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03920EC" w14:textId="77777777" w:rsidTr="00575D85">
        <w:trPr>
          <w:trHeight w:val="374"/>
        </w:trPr>
        <w:tc>
          <w:tcPr>
            <w:tcW w:w="218" w:type="pct"/>
          </w:tcPr>
          <w:p w14:paraId="7B9731D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725FEEC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557407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5F5049A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62574C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5FD3D6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F2A373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1962BA6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9156F4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659AC1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92CA16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723B641D" w14:textId="77777777" w:rsidTr="00575D85">
        <w:trPr>
          <w:trHeight w:val="374"/>
        </w:trPr>
        <w:tc>
          <w:tcPr>
            <w:tcW w:w="218" w:type="pct"/>
          </w:tcPr>
          <w:p w14:paraId="1AB0C72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AD5706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945C03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3ECAD1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9B834E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AD23F9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EDE23C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B0F4B4E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4C8CA2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5FFF35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7271AC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6F65E415" w14:textId="77777777" w:rsidTr="00575D85">
        <w:trPr>
          <w:trHeight w:val="374"/>
        </w:trPr>
        <w:tc>
          <w:tcPr>
            <w:tcW w:w="218" w:type="pct"/>
          </w:tcPr>
          <w:p w14:paraId="6B7C973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5C2A57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751FFB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5FCC38F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8B256F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2CBFFA0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BE7E1B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9CC11E2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4D6FF7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713557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BC1A86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59003A9" w14:textId="77777777" w:rsidTr="00575D85">
        <w:trPr>
          <w:trHeight w:val="374"/>
        </w:trPr>
        <w:tc>
          <w:tcPr>
            <w:tcW w:w="218" w:type="pct"/>
          </w:tcPr>
          <w:p w14:paraId="32EBFF14" w14:textId="4621462F" w:rsidR="009E69FB" w:rsidRPr="00406BCA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16"/>
                <w:szCs w:val="16"/>
                <w:vertAlign w:val="superscript"/>
                <w:rtl/>
              </w:rPr>
            </w:pPr>
            <w:r w:rsidRPr="004857F3">
              <w:rPr>
                <w:rFonts w:asciiTheme="minorBidi" w:eastAsia="David" w:hAnsiTheme="minorBidi" w:cstheme="minorBidi" w:hint="cs"/>
                <w:sz w:val="12"/>
                <w:szCs w:val="12"/>
                <w:vertAlign w:val="superscript"/>
                <w:rtl/>
              </w:rPr>
              <w:t>50</w:t>
            </w:r>
          </w:p>
        </w:tc>
        <w:tc>
          <w:tcPr>
            <w:tcW w:w="706" w:type="pct"/>
          </w:tcPr>
          <w:p w14:paraId="22A5691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EBCCA5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BAADCD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4E72CA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3A7CE2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79D0B8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ECF436F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05ABE8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44D477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3BC9AE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48F9BC3" w14:textId="77777777" w:rsidTr="00575D85">
        <w:trPr>
          <w:trHeight w:val="374"/>
        </w:trPr>
        <w:tc>
          <w:tcPr>
            <w:tcW w:w="218" w:type="pct"/>
          </w:tcPr>
          <w:p w14:paraId="70E93F8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F366B9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5CB5CF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05B993D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B6A915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025609A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9BCFFB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2ABFF15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3B65980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387193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0E0364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041188D6" w14:textId="77777777" w:rsidTr="00575D85">
        <w:trPr>
          <w:trHeight w:val="374"/>
        </w:trPr>
        <w:tc>
          <w:tcPr>
            <w:tcW w:w="218" w:type="pct"/>
          </w:tcPr>
          <w:p w14:paraId="34574A6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13CD2A1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0D5107F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48E6A4F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3526BF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1C05E33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8E9823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134CF99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20CD7B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1BCEEC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821644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7B043FAF" w14:textId="77777777" w:rsidTr="00575D85">
        <w:trPr>
          <w:trHeight w:val="374"/>
        </w:trPr>
        <w:tc>
          <w:tcPr>
            <w:tcW w:w="218" w:type="pct"/>
          </w:tcPr>
          <w:p w14:paraId="2FBB295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3A2D15B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EA7E38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9D0932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1AA023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2245AB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7B8EAB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C100AFF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E82C72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A1F204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726EAA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56D0E13" w14:textId="77777777" w:rsidTr="00575D85">
        <w:trPr>
          <w:trHeight w:val="374"/>
        </w:trPr>
        <w:tc>
          <w:tcPr>
            <w:tcW w:w="218" w:type="pct"/>
          </w:tcPr>
          <w:p w14:paraId="6D0C1FE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05318A9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89F4F7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72B8B5C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321EDC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7AADEF4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3138085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DA3BE74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DCE365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0B087FE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01F8CE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118F7036" w14:textId="77777777" w:rsidTr="00575D85">
        <w:trPr>
          <w:trHeight w:val="374"/>
        </w:trPr>
        <w:tc>
          <w:tcPr>
            <w:tcW w:w="218" w:type="pct"/>
          </w:tcPr>
          <w:p w14:paraId="33C1C36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B72DBE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06A11D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303A58E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4971E8B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31F8A66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2B1521B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64BBA1A7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0D356FA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608B69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7520B7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735C2FE3" w14:textId="77777777" w:rsidTr="00575D85">
        <w:trPr>
          <w:trHeight w:val="374"/>
        </w:trPr>
        <w:tc>
          <w:tcPr>
            <w:tcW w:w="218" w:type="pct"/>
          </w:tcPr>
          <w:p w14:paraId="46D08B2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49763DB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582A6F5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EFD6E7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B837E4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E8F784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1060E83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067A5D0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7350D78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F69545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06D6A3F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4689DD5" w14:textId="77777777" w:rsidTr="00575D85">
        <w:trPr>
          <w:trHeight w:val="374"/>
        </w:trPr>
        <w:tc>
          <w:tcPr>
            <w:tcW w:w="218" w:type="pct"/>
          </w:tcPr>
          <w:p w14:paraId="32A6016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591135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9A0475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24DE118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7652321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4A5981D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66D6DFF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5C5AA573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1C8A18C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8E44DC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69887E7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364CEB68" w14:textId="77777777" w:rsidTr="00575D85">
        <w:trPr>
          <w:trHeight w:val="374"/>
        </w:trPr>
        <w:tc>
          <w:tcPr>
            <w:tcW w:w="218" w:type="pct"/>
          </w:tcPr>
          <w:p w14:paraId="2C7BBED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2255C68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FAE0342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61BFC92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593BBC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F976B0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4EF1CC0D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2D2DE6C4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54FAB11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068889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354BC18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7D41013" w14:textId="77777777" w:rsidTr="00575D85">
        <w:trPr>
          <w:trHeight w:val="374"/>
        </w:trPr>
        <w:tc>
          <w:tcPr>
            <w:tcW w:w="218" w:type="pct"/>
          </w:tcPr>
          <w:p w14:paraId="3FEFBC9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706" w:type="pct"/>
          </w:tcPr>
          <w:p w14:paraId="6B21BA9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08007B1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157DFBD8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D333795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50E805C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031808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361D66FB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21048939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4611019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15779677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  <w:tr w:rsidR="009E69FB" w:rsidRPr="00433C89" w14:paraId="2368E61D" w14:textId="77777777" w:rsidTr="00575D85">
        <w:trPr>
          <w:trHeight w:val="374"/>
        </w:trPr>
        <w:tc>
          <w:tcPr>
            <w:tcW w:w="218" w:type="pct"/>
          </w:tcPr>
          <w:p w14:paraId="14907E7D" w14:textId="0C2A4E70" w:rsidR="009E69FB" w:rsidRPr="00406BCA" w:rsidRDefault="009E69FB" w:rsidP="009E69FB">
            <w:pPr>
              <w:autoSpaceDE w:val="0"/>
              <w:spacing w:after="0" w:line="240" w:lineRule="auto"/>
              <w:rPr>
                <w:rFonts w:asciiTheme="minorBidi" w:eastAsia="David" w:hAnsiTheme="minorBidi" w:cstheme="minorBidi"/>
                <w:sz w:val="16"/>
                <w:szCs w:val="16"/>
                <w:vertAlign w:val="superscript"/>
                <w:rtl/>
              </w:rPr>
            </w:pPr>
            <w:r w:rsidRPr="004857F3">
              <w:rPr>
                <w:rFonts w:asciiTheme="minorBidi" w:eastAsia="David" w:hAnsiTheme="minorBidi" w:cstheme="minorBidi" w:hint="cs"/>
                <w:sz w:val="12"/>
                <w:szCs w:val="12"/>
                <w:vertAlign w:val="superscript"/>
                <w:rtl/>
              </w:rPr>
              <w:t>60</w:t>
            </w:r>
          </w:p>
        </w:tc>
        <w:tc>
          <w:tcPr>
            <w:tcW w:w="706" w:type="pct"/>
          </w:tcPr>
          <w:p w14:paraId="06513531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472399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325" w:type="pct"/>
          </w:tcPr>
          <w:p w14:paraId="5D1951AA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2F5EDCE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543" w:type="pct"/>
          </w:tcPr>
          <w:p w14:paraId="654E0E5E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18" w:type="pct"/>
          </w:tcPr>
          <w:p w14:paraId="7E8A14AB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1247F33D" w14:textId="77777777" w:rsidR="009E69FB" w:rsidRPr="00AF78CB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sz w:val="18"/>
                <w:szCs w:val="18"/>
                <w:rtl/>
              </w:rPr>
            </w:pPr>
          </w:p>
        </w:tc>
        <w:tc>
          <w:tcPr>
            <w:tcW w:w="380" w:type="pct"/>
          </w:tcPr>
          <w:p w14:paraId="6D4B1C3C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272" w:type="pct"/>
          </w:tcPr>
          <w:p w14:paraId="75872906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  <w:tc>
          <w:tcPr>
            <w:tcW w:w="924" w:type="pct"/>
          </w:tcPr>
          <w:p w14:paraId="5D3DB580" w14:textId="77777777" w:rsidR="009E69FB" w:rsidRPr="00433C89" w:rsidRDefault="009E69FB" w:rsidP="009E69FB">
            <w:pPr>
              <w:autoSpaceDE w:val="0"/>
              <w:spacing w:after="0" w:line="240" w:lineRule="auto"/>
              <w:rPr>
                <w:rFonts w:ascii="David" w:eastAsia="David" w:hAnsi="David"/>
                <w:rtl/>
              </w:rPr>
            </w:pPr>
          </w:p>
        </w:tc>
      </w:tr>
    </w:tbl>
    <w:p w14:paraId="6934A845" w14:textId="48F8B7BD" w:rsidR="0031493B" w:rsidRDefault="008D0AE8" w:rsidP="008D0AE8">
      <w:pPr>
        <w:autoSpaceDE w:val="0"/>
        <w:spacing w:after="0" w:line="240" w:lineRule="auto"/>
        <w:rPr>
          <w:rFonts w:asciiTheme="minorBidi" w:eastAsia="David" w:hAnsiTheme="minorBidi" w:cstheme="minorBidi"/>
          <w:b/>
          <w:bCs/>
          <w:sz w:val="20"/>
          <w:szCs w:val="20"/>
          <w:u w:val="single"/>
          <w:rtl/>
        </w:rPr>
      </w:pPr>
      <w:r w:rsidRPr="00321E84">
        <w:rPr>
          <w:rFonts w:asciiTheme="minorBidi" w:eastAsia="David" w:hAnsiTheme="minorBidi" w:cstheme="minorBidi"/>
          <w:b/>
          <w:bCs/>
          <w:sz w:val="20"/>
          <w:szCs w:val="20"/>
          <w:u w:val="single"/>
          <w:rtl/>
        </w:rPr>
        <w:t>הערות:</w:t>
      </w:r>
    </w:p>
    <w:sectPr w:rsidR="0031493B" w:rsidSect="00C964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283" w:footer="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430F" w14:textId="77777777" w:rsidR="0006282D" w:rsidRDefault="0006282D" w:rsidP="00F4576C">
      <w:r>
        <w:separator/>
      </w:r>
    </w:p>
  </w:endnote>
  <w:endnote w:type="continuationSeparator" w:id="0">
    <w:p w14:paraId="2CB43B54" w14:textId="77777777" w:rsidR="0006282D" w:rsidRDefault="0006282D" w:rsidP="00F4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754C" w14:textId="77777777" w:rsidR="00A035EC" w:rsidRDefault="00A035E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Look w:val="0000" w:firstRow="0" w:lastRow="0" w:firstColumn="0" w:lastColumn="0" w:noHBand="0" w:noVBand="0"/>
    </w:tblPr>
    <w:tblGrid>
      <w:gridCol w:w="5220"/>
      <w:gridCol w:w="5236"/>
    </w:tblGrid>
    <w:tr w:rsidR="001B71B2" w14:paraId="0FE7C0B4" w14:textId="77777777" w:rsidTr="004D0869">
      <w:trPr>
        <w:trHeight w:val="283"/>
      </w:trPr>
      <w:tc>
        <w:tcPr>
          <w:tcW w:w="2496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CE451BC" w14:textId="04831C12" w:rsidR="001B71B2" w:rsidRPr="00C67C6A" w:rsidRDefault="001B71B2" w:rsidP="00A035EC">
          <w:pPr>
            <w:pStyle w:val="af1"/>
            <w:spacing w:line="240" w:lineRule="auto"/>
            <w:rPr>
              <w:rFonts w:asciiTheme="minorBidi" w:hAnsiTheme="minorBidi" w:cstheme="minorBidi"/>
              <w:sz w:val="16"/>
              <w:szCs w:val="16"/>
              <w:rtl/>
            </w:rPr>
          </w:pPr>
          <w:r w:rsidRPr="00C67C6A">
            <w:rPr>
              <w:rFonts w:asciiTheme="minorBidi" w:hAnsiTheme="minorBidi" w:cstheme="minorBidi"/>
              <w:sz w:val="16"/>
              <w:szCs w:val="16"/>
              <w:rtl/>
            </w:rPr>
            <w:t xml:space="preserve">הוכן על-ידי: </w:t>
          </w:r>
          <w:r w:rsidR="004B384A">
            <w:rPr>
              <w:rFonts w:asciiTheme="minorBidi" w:hAnsiTheme="minorBidi" w:cstheme="minorBidi" w:hint="cs"/>
              <w:sz w:val="16"/>
              <w:szCs w:val="16"/>
              <w:rtl/>
            </w:rPr>
            <w:t>ענב אורן</w:t>
          </w:r>
        </w:p>
      </w:tc>
      <w:tc>
        <w:tcPr>
          <w:tcW w:w="250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208054" w14:textId="78A761E8" w:rsidR="001B71B2" w:rsidRPr="00C67C6A" w:rsidRDefault="001B71B2" w:rsidP="00A035EC">
          <w:pPr>
            <w:pStyle w:val="af1"/>
            <w:spacing w:line="240" w:lineRule="auto"/>
            <w:rPr>
              <w:rFonts w:asciiTheme="minorBidi" w:hAnsiTheme="minorBidi" w:cstheme="minorBidi"/>
              <w:sz w:val="16"/>
              <w:szCs w:val="16"/>
              <w:rtl/>
            </w:rPr>
          </w:pPr>
          <w:r w:rsidRPr="00C67C6A">
            <w:rPr>
              <w:rFonts w:asciiTheme="minorBidi" w:hAnsiTheme="minorBidi" w:cstheme="minorBidi"/>
              <w:sz w:val="16"/>
              <w:szCs w:val="16"/>
              <w:rtl/>
            </w:rPr>
            <w:t>אושר על-ידי:</w:t>
          </w:r>
          <w:r w:rsidRPr="00C67C6A">
            <w:rPr>
              <w:rFonts w:asciiTheme="minorBidi" w:hAnsiTheme="minorBidi" w:cstheme="minorBidi"/>
              <w:sz w:val="16"/>
              <w:szCs w:val="16"/>
              <w:lang w:val="fr-FR"/>
            </w:rPr>
            <w:t xml:space="preserve">  </w:t>
          </w:r>
          <w:r w:rsidRPr="00C67C6A">
            <w:rPr>
              <w:rFonts w:asciiTheme="minorBidi" w:hAnsiTheme="minorBidi" w:cstheme="minorBidi"/>
              <w:sz w:val="16"/>
              <w:szCs w:val="16"/>
              <w:rtl/>
              <w:lang w:val="fr-FR"/>
            </w:rPr>
            <w:t>דני וזה</w:t>
          </w:r>
        </w:p>
      </w:tc>
    </w:tr>
  </w:tbl>
  <w:p w14:paraId="31670F54" w14:textId="77777777" w:rsidR="00F4576C" w:rsidRDefault="00F4576C" w:rsidP="00A035EC">
    <w:pPr>
      <w:pStyle w:val="af1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8BE1" w14:textId="77777777" w:rsidR="00A035EC" w:rsidRDefault="00A035E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A7C1" w14:textId="77777777" w:rsidR="0006282D" w:rsidRDefault="0006282D" w:rsidP="00F4576C">
      <w:r>
        <w:separator/>
      </w:r>
    </w:p>
  </w:footnote>
  <w:footnote w:type="continuationSeparator" w:id="0">
    <w:p w14:paraId="354D6BB9" w14:textId="77777777" w:rsidR="0006282D" w:rsidRDefault="0006282D" w:rsidP="00F45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3382" w14:textId="77777777" w:rsidR="00A035EC" w:rsidRDefault="00A035E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4"/>
      <w:bidiVisual/>
      <w:tblW w:w="0" w:type="auto"/>
      <w:jc w:val="center"/>
      <w:tblLook w:val="04A0" w:firstRow="1" w:lastRow="0" w:firstColumn="1" w:lastColumn="0" w:noHBand="0" w:noVBand="1"/>
    </w:tblPr>
    <w:tblGrid>
      <w:gridCol w:w="3402"/>
      <w:gridCol w:w="2268"/>
      <w:gridCol w:w="2268"/>
    </w:tblGrid>
    <w:tr w:rsidR="007B31AA" w14:paraId="47F2BC45" w14:textId="77777777" w:rsidTr="005B1D83">
      <w:trPr>
        <w:trHeight w:val="227"/>
        <w:jc w:val="center"/>
      </w:trPr>
      <w:tc>
        <w:tcPr>
          <w:tcW w:w="3402" w:type="dxa"/>
        </w:tcPr>
        <w:p w14:paraId="6B935BAC" w14:textId="5850E062" w:rsidR="007B31AA" w:rsidRPr="005B1D83" w:rsidRDefault="007B31AA" w:rsidP="00C964AB">
          <w:pPr>
            <w:pStyle w:val="af"/>
            <w:spacing w:after="0" w:line="240" w:lineRule="auto"/>
            <w:rPr>
              <w:rFonts w:asciiTheme="minorBidi" w:hAnsiTheme="minorBidi" w:cstheme="minorBidi"/>
              <w:b/>
              <w:bCs/>
              <w:sz w:val="40"/>
              <w:szCs w:val="40"/>
              <w:rtl/>
            </w:rPr>
          </w:pPr>
          <w:r w:rsidRPr="005B1D83">
            <w:rPr>
              <w:rFonts w:asciiTheme="minorBidi" w:hAnsiTheme="minorBidi" w:cstheme="minorBidi" w:hint="cs"/>
              <w:b/>
              <w:bCs/>
              <w:sz w:val="40"/>
              <w:szCs w:val="40"/>
              <w:rtl/>
            </w:rPr>
            <w:t>וזה אקולוגיה בע"מ</w:t>
          </w:r>
        </w:p>
        <w:p w14:paraId="11F985B9" w14:textId="0FA6696B" w:rsidR="007B31AA" w:rsidRPr="005B1D83" w:rsidRDefault="007B31AA" w:rsidP="005B1D83">
          <w:pPr>
            <w:pStyle w:val="af"/>
            <w:spacing w:after="0" w:line="240" w:lineRule="auto"/>
            <w:rPr>
              <w:rFonts w:asciiTheme="minorBidi" w:hAnsiTheme="minorBidi" w:cstheme="minorBidi"/>
              <w:b/>
              <w:bCs/>
              <w:sz w:val="32"/>
              <w:szCs w:val="32"/>
              <w:rtl/>
            </w:rPr>
          </w:pPr>
          <w:r w:rsidRPr="005B1D83">
            <w:rPr>
              <w:rFonts w:asciiTheme="minorBidi" w:hAnsiTheme="minorBidi" w:cstheme="minorBidi" w:hint="cs"/>
              <w:b/>
              <w:bCs/>
              <w:sz w:val="32"/>
              <w:szCs w:val="32"/>
              <w:rtl/>
            </w:rPr>
            <w:t>הנושא: טופס יומן שדה</w:t>
          </w:r>
        </w:p>
      </w:tc>
      <w:tc>
        <w:tcPr>
          <w:tcW w:w="2268" w:type="dxa"/>
        </w:tcPr>
        <w:p w14:paraId="446DDE39" w14:textId="201EA970" w:rsidR="007B31AA" w:rsidRPr="005B1D83" w:rsidRDefault="007B31AA" w:rsidP="00C964AB">
          <w:pPr>
            <w:pStyle w:val="af"/>
            <w:spacing w:after="0" w:line="240" w:lineRule="auto"/>
            <w:rPr>
              <w:rFonts w:asciiTheme="minorBidi" w:hAnsiTheme="minorBidi" w:cstheme="minorBidi"/>
              <w:szCs w:val="24"/>
              <w:rtl/>
            </w:rPr>
          </w:pPr>
          <w:r w:rsidRPr="005B1D83">
            <w:rPr>
              <w:rFonts w:asciiTheme="minorBidi" w:hAnsiTheme="minorBidi" w:cstheme="minorBidi" w:hint="cs"/>
              <w:szCs w:val="24"/>
              <w:rtl/>
            </w:rPr>
            <w:t xml:space="preserve">תוקף: </w:t>
          </w:r>
          <w:r w:rsidR="00DA41DA" w:rsidRPr="005B1D83">
            <w:rPr>
              <w:rFonts w:asciiTheme="minorBidi" w:hAnsiTheme="minorBidi" w:cstheme="minorBidi" w:hint="cs"/>
              <w:szCs w:val="24"/>
              <w:rtl/>
            </w:rPr>
            <w:t>13</w:t>
          </w:r>
          <w:r w:rsidR="00E91C27" w:rsidRPr="005B1D83">
            <w:rPr>
              <w:rFonts w:asciiTheme="minorBidi" w:hAnsiTheme="minorBidi" w:cstheme="minorBidi" w:hint="cs"/>
              <w:szCs w:val="24"/>
              <w:rtl/>
            </w:rPr>
            <w:t>.03</w:t>
          </w:r>
          <w:r w:rsidRPr="005B1D83">
            <w:rPr>
              <w:rFonts w:asciiTheme="minorBidi" w:hAnsiTheme="minorBidi" w:cstheme="minorBidi" w:hint="cs"/>
              <w:szCs w:val="24"/>
              <w:rtl/>
            </w:rPr>
            <w:t>.2026</w:t>
          </w:r>
        </w:p>
        <w:p w14:paraId="36B8651F" w14:textId="477C4946" w:rsidR="007B31AA" w:rsidRPr="005B1D83" w:rsidRDefault="007B31AA" w:rsidP="00C964AB">
          <w:pPr>
            <w:pStyle w:val="af"/>
            <w:spacing w:after="0" w:line="240" w:lineRule="auto"/>
            <w:rPr>
              <w:rFonts w:asciiTheme="minorBidi" w:hAnsiTheme="minorBidi" w:cstheme="minorBidi"/>
              <w:szCs w:val="24"/>
              <w:rtl/>
            </w:rPr>
          </w:pPr>
          <w:r w:rsidRPr="005B1D83">
            <w:rPr>
              <w:rFonts w:asciiTheme="minorBidi" w:hAnsiTheme="minorBidi" w:cstheme="minorBidi" w:hint="cs"/>
              <w:szCs w:val="24"/>
              <w:rtl/>
            </w:rPr>
            <w:t>טופס מס'</w:t>
          </w:r>
          <w:r w:rsidR="00E971F1" w:rsidRPr="005B1D83">
            <w:rPr>
              <w:rFonts w:asciiTheme="minorBidi" w:hAnsiTheme="minorBidi" w:cstheme="minorBidi" w:hint="cs"/>
              <w:szCs w:val="24"/>
              <w:rtl/>
            </w:rPr>
            <w:t>:</w:t>
          </w:r>
          <w:r w:rsidRPr="005B1D83">
            <w:rPr>
              <w:rFonts w:asciiTheme="minorBidi" w:hAnsiTheme="minorBidi" w:cstheme="minorBidi" w:hint="cs"/>
              <w:szCs w:val="24"/>
              <w:rtl/>
            </w:rPr>
            <w:t xml:space="preserve"> 57</w:t>
          </w:r>
        </w:p>
        <w:p w14:paraId="2C8BB418" w14:textId="5E7DFB1F" w:rsidR="007B31AA" w:rsidRPr="005B1D83" w:rsidRDefault="007B31AA" w:rsidP="005F771B">
          <w:pPr>
            <w:pStyle w:val="af"/>
            <w:spacing w:after="0" w:line="240" w:lineRule="auto"/>
            <w:rPr>
              <w:rFonts w:asciiTheme="minorBidi" w:hAnsiTheme="minorBidi" w:cstheme="minorBidi"/>
              <w:szCs w:val="24"/>
              <w:rtl/>
            </w:rPr>
          </w:pPr>
        </w:p>
      </w:tc>
      <w:tc>
        <w:tcPr>
          <w:tcW w:w="2268" w:type="dxa"/>
        </w:tcPr>
        <w:p w14:paraId="276E6230" w14:textId="1FF527C9" w:rsidR="007B31AA" w:rsidRPr="005B1D83" w:rsidRDefault="007B31AA" w:rsidP="00C964AB">
          <w:pPr>
            <w:pStyle w:val="af"/>
            <w:spacing w:after="0" w:line="240" w:lineRule="auto"/>
            <w:rPr>
              <w:szCs w:val="24"/>
              <w:rtl/>
            </w:rPr>
          </w:pPr>
          <w:r w:rsidRPr="005B1D83">
            <w:rPr>
              <w:rFonts w:asciiTheme="minorBidi" w:hAnsiTheme="minorBidi" w:cstheme="minorBidi" w:hint="cs"/>
              <w:szCs w:val="24"/>
              <w:rtl/>
            </w:rPr>
            <w:t>מהדורה: 10</w:t>
          </w:r>
        </w:p>
        <w:p w14:paraId="0688C4CE" w14:textId="15DBAC51" w:rsidR="007B31AA" w:rsidRPr="005B1D83" w:rsidRDefault="007B31AA" w:rsidP="00C964AB">
          <w:pPr>
            <w:pStyle w:val="af"/>
            <w:spacing w:after="0" w:line="240" w:lineRule="auto"/>
            <w:rPr>
              <w:rFonts w:asciiTheme="minorBidi" w:hAnsiTheme="minorBidi" w:cstheme="minorBidi"/>
              <w:szCs w:val="24"/>
              <w:rtl/>
            </w:rPr>
          </w:pP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fldChar w:fldCharType="begin"/>
          </w: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instrText xml:space="preserve"> </w:instrText>
          </w:r>
          <w:r w:rsidRPr="005B1D83">
            <w:rPr>
              <w:rStyle w:val="a5"/>
              <w:rFonts w:asciiTheme="minorBidi" w:hAnsiTheme="minorBidi" w:cstheme="minorBidi"/>
              <w:szCs w:val="24"/>
            </w:rPr>
            <w:instrText>PAGE</w:instrText>
          </w: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instrText xml:space="preserve"> </w:instrText>
          </w: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fldChar w:fldCharType="separate"/>
          </w: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t>1</w:t>
          </w:r>
          <w:r w:rsidRPr="005B1D83">
            <w:rPr>
              <w:rStyle w:val="a5"/>
              <w:rFonts w:asciiTheme="minorBidi" w:hAnsiTheme="minorBidi" w:cstheme="minorBidi"/>
              <w:szCs w:val="24"/>
              <w:rtl/>
            </w:rPr>
            <w:fldChar w:fldCharType="end"/>
          </w:r>
          <w:r w:rsidRPr="005B1D83">
            <w:rPr>
              <w:rFonts w:asciiTheme="minorBidi" w:hAnsiTheme="minorBidi" w:cstheme="minorBidi" w:hint="cs"/>
              <w:szCs w:val="24"/>
              <w:rtl/>
            </w:rPr>
            <w:t xml:space="preserve"> </w:t>
          </w:r>
          <w:r w:rsidRPr="005B1D83">
            <w:rPr>
              <w:rFonts w:asciiTheme="minorBidi" w:hAnsiTheme="minorBidi" w:cstheme="minorBidi"/>
              <w:szCs w:val="24"/>
              <w:rtl/>
            </w:rPr>
            <w:t xml:space="preserve">מתוך:  </w:t>
          </w:r>
          <w:r w:rsidRPr="005B1D83">
            <w:rPr>
              <w:rFonts w:asciiTheme="minorBidi" w:hAnsiTheme="minorBidi" w:cstheme="minorBidi"/>
              <w:szCs w:val="24"/>
              <w:u w:val="single"/>
              <w:rtl/>
            </w:rPr>
            <w:t xml:space="preserve">    </w:t>
          </w:r>
          <w:r w:rsidRPr="005B1D83">
            <w:rPr>
              <w:rFonts w:asciiTheme="minorBidi" w:hAnsiTheme="minorBidi" w:cstheme="minorBidi"/>
              <w:szCs w:val="24"/>
              <w:rtl/>
            </w:rPr>
            <w:t xml:space="preserve">  דפים</w:t>
          </w:r>
        </w:p>
      </w:tc>
    </w:tr>
  </w:tbl>
  <w:p w14:paraId="0EC254A1" w14:textId="31BD004B" w:rsidR="006341C5" w:rsidRDefault="005B1D83" w:rsidP="003D3E1D">
    <w:pPr>
      <w:pStyle w:val="af"/>
      <w:spacing w:after="0" w:line="240" w:lineRule="auto"/>
      <w:rPr>
        <w:rtl/>
      </w:rPr>
    </w:pPr>
    <w:r w:rsidRPr="002D3197">
      <w:rPr>
        <w:rFonts w:asciiTheme="minorBidi" w:hAnsiTheme="minorBidi" w:cstheme="minorBidi"/>
        <w:noProof/>
      </w:rPr>
      <w:drawing>
        <wp:anchor distT="0" distB="0" distL="114300" distR="114300" simplePos="0" relativeHeight="251670528" behindDoc="0" locked="0" layoutInCell="1" allowOverlap="1" wp14:anchorId="5CE7D459" wp14:editId="7681BDCB">
          <wp:simplePos x="0" y="0"/>
          <wp:positionH relativeFrom="margin">
            <wp:align>right</wp:align>
          </wp:positionH>
          <wp:positionV relativeFrom="paragraph">
            <wp:posOffset>-528955</wp:posOffset>
          </wp:positionV>
          <wp:extent cx="720000" cy="720000"/>
          <wp:effectExtent l="0" t="0" r="4445" b="4445"/>
          <wp:wrapNone/>
          <wp:docPr id="607964778" name="תמונה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תמונה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639" w:type="dxa"/>
      <w:tblInd w:w="-28" w:type="dxa"/>
      <w:tblLook w:val="0000" w:firstRow="0" w:lastRow="0" w:firstColumn="0" w:lastColumn="0" w:noHBand="0" w:noVBand="0"/>
    </w:tblPr>
    <w:tblGrid>
      <w:gridCol w:w="1470"/>
      <w:gridCol w:w="3920"/>
      <w:gridCol w:w="2019"/>
      <w:gridCol w:w="2230"/>
    </w:tblGrid>
    <w:tr w:rsidR="006D4BF5" w14:paraId="3E5F33C2" w14:textId="77777777" w:rsidTr="00512969">
      <w:trPr>
        <w:cantSplit/>
      </w:trPr>
      <w:tc>
        <w:tcPr>
          <w:tcW w:w="1377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46DCBAEF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</w:p>
      </w:tc>
      <w:tc>
        <w:tcPr>
          <w:tcW w:w="3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FC443C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  <w:r>
            <w:rPr>
              <w:rFonts w:hint="eastAsia"/>
              <w:b/>
              <w:bCs/>
              <w:sz w:val="18"/>
              <w:szCs w:val="36"/>
              <w:rtl/>
            </w:rPr>
            <w:t>וזה אקולוגיה בע"מ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4D26A5F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  <w:r>
            <w:rPr>
              <w:rFonts w:hint="eastAsia"/>
              <w:sz w:val="22"/>
              <w:szCs w:val="22"/>
              <w:rtl/>
            </w:rPr>
            <w:t xml:space="preserve">טופס מספר: </w:t>
          </w:r>
          <w:r>
            <w:rPr>
              <w:rFonts w:hint="cs"/>
              <w:sz w:val="22"/>
              <w:szCs w:val="22"/>
              <w:rtl/>
            </w:rPr>
            <w:t>57</w:t>
          </w:r>
        </w:p>
        <w:p w14:paraId="6747774E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  <w:r>
            <w:rPr>
              <w:rFonts w:hint="eastAsia"/>
              <w:sz w:val="22"/>
              <w:szCs w:val="22"/>
              <w:rtl/>
            </w:rPr>
            <w:t>מהדורה:</w:t>
          </w:r>
          <w:r>
            <w:rPr>
              <w:rFonts w:hint="cs"/>
              <w:sz w:val="22"/>
              <w:szCs w:val="22"/>
              <w:rtl/>
            </w:rPr>
            <w:t xml:space="preserve"> 8</w:t>
          </w:r>
        </w:p>
      </w:tc>
      <w:tc>
        <w:tcPr>
          <w:tcW w:w="20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B8DF67" w14:textId="77777777" w:rsidR="006D4BF5" w:rsidRDefault="006D4BF5" w:rsidP="00512969">
          <w:pPr>
            <w:pStyle w:val="af"/>
            <w:spacing w:after="0" w:line="240" w:lineRule="auto"/>
          </w:pPr>
          <w:r>
            <w:rPr>
              <w:rFonts w:hint="eastAsia"/>
              <w:sz w:val="22"/>
              <w:szCs w:val="22"/>
              <w:rtl/>
            </w:rPr>
            <w:t xml:space="preserve">תוקף: </w:t>
          </w:r>
          <w:r>
            <w:rPr>
              <w:rFonts w:hint="cs"/>
              <w:sz w:val="22"/>
              <w:szCs w:val="22"/>
              <w:rtl/>
            </w:rPr>
            <w:t>05.10.2021</w:t>
          </w:r>
        </w:p>
      </w:tc>
    </w:tr>
    <w:tr w:rsidR="006D4BF5" w14:paraId="33D56F92" w14:textId="77777777" w:rsidTr="00B0201B">
      <w:trPr>
        <w:cantSplit/>
        <w:trHeight w:val="404"/>
      </w:trPr>
      <w:tc>
        <w:tcPr>
          <w:tcW w:w="1377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65515BF0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</w:p>
      </w:tc>
      <w:tc>
        <w:tcPr>
          <w:tcW w:w="3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40E472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  <w:r>
            <w:rPr>
              <w:sz w:val="18"/>
              <w:szCs w:val="28"/>
              <w:rtl/>
            </w:rPr>
            <w:t xml:space="preserve">הנושא: </w:t>
          </w:r>
          <w:r>
            <w:rPr>
              <w:rFonts w:hint="eastAsia"/>
              <w:sz w:val="18"/>
              <w:szCs w:val="28"/>
              <w:rtl/>
            </w:rPr>
            <w:t>טופס יומן שדה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D88D696" w14:textId="77777777" w:rsidR="006D4BF5" w:rsidRDefault="006D4BF5" w:rsidP="00512969">
          <w:pPr>
            <w:pStyle w:val="af"/>
            <w:spacing w:after="0" w:line="240" w:lineRule="auto"/>
            <w:rPr>
              <w:sz w:val="22"/>
              <w:szCs w:val="22"/>
              <w:rtl/>
            </w:rPr>
          </w:pPr>
          <w:r>
            <w:rPr>
              <w:sz w:val="22"/>
              <w:szCs w:val="22"/>
              <w:rtl/>
            </w:rPr>
            <w:t xml:space="preserve">דף מס': </w:t>
          </w:r>
          <w:r>
            <w:rPr>
              <w:rStyle w:val="a5"/>
              <w:sz w:val="22"/>
              <w:szCs w:val="22"/>
              <w:rtl/>
            </w:rPr>
            <w:fldChar w:fldCharType="begin"/>
          </w:r>
          <w:r>
            <w:rPr>
              <w:rStyle w:val="a5"/>
              <w:sz w:val="22"/>
              <w:szCs w:val="22"/>
              <w:rtl/>
            </w:rPr>
            <w:instrText xml:space="preserve"> PAGE </w:instrText>
          </w:r>
          <w:r>
            <w:rPr>
              <w:rStyle w:val="a5"/>
              <w:sz w:val="22"/>
              <w:szCs w:val="22"/>
              <w:rtl/>
            </w:rPr>
            <w:fldChar w:fldCharType="separate"/>
          </w:r>
          <w:r>
            <w:rPr>
              <w:rStyle w:val="a5"/>
              <w:noProof/>
              <w:sz w:val="22"/>
              <w:szCs w:val="22"/>
              <w:rtl/>
            </w:rPr>
            <w:t>1</w:t>
          </w:r>
          <w:r>
            <w:rPr>
              <w:rStyle w:val="a5"/>
              <w:sz w:val="22"/>
              <w:szCs w:val="22"/>
              <w:rtl/>
            </w:rPr>
            <w:fldChar w:fldCharType="end"/>
          </w:r>
        </w:p>
      </w:tc>
      <w:tc>
        <w:tcPr>
          <w:tcW w:w="20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9D04FE" w14:textId="77777777" w:rsidR="006D4BF5" w:rsidRDefault="006D4BF5" w:rsidP="00512969">
          <w:pPr>
            <w:pStyle w:val="af"/>
            <w:spacing w:after="0" w:line="240" w:lineRule="auto"/>
          </w:pPr>
          <w:r>
            <w:rPr>
              <w:sz w:val="22"/>
              <w:szCs w:val="22"/>
              <w:rtl/>
            </w:rPr>
            <w:t>מתוך:</w:t>
          </w:r>
          <w:r>
            <w:rPr>
              <w:rFonts w:hint="cs"/>
              <w:sz w:val="22"/>
              <w:szCs w:val="22"/>
              <w:rtl/>
            </w:rPr>
            <w:t xml:space="preserve"> </w:t>
          </w:r>
          <w:r>
            <w:rPr>
              <w:rFonts w:hint="cs"/>
              <w:rtl/>
            </w:rPr>
            <w:t xml:space="preserve">  </w:t>
          </w:r>
          <w:r w:rsidRPr="00B77122">
            <w:rPr>
              <w:rFonts w:hint="cs"/>
              <w:u w:val="single"/>
              <w:rtl/>
            </w:rPr>
            <w:t xml:space="preserve">    </w:t>
          </w:r>
          <w:r>
            <w:rPr>
              <w:rFonts w:hint="cs"/>
              <w:rtl/>
            </w:rPr>
            <w:t xml:space="preserve">   דפים</w:t>
          </w:r>
        </w:p>
      </w:tc>
    </w:tr>
  </w:tbl>
  <w:p w14:paraId="1E261214" w14:textId="77777777" w:rsidR="006D4BF5" w:rsidRDefault="00B0201B" w:rsidP="006D4BF5">
    <w:pPr>
      <w:pStyle w:val="af"/>
      <w:spacing w:after="0" w:line="240" w:lineRule="auto"/>
    </w:pPr>
    <w:r>
      <w:rPr>
        <w:rFonts w:hint="cs"/>
        <w:noProof/>
        <w:sz w:val="22"/>
        <w:szCs w:val="22"/>
        <w:rtl/>
        <w:lang w:val="he-IL"/>
      </w:rPr>
      <w:drawing>
        <wp:anchor distT="0" distB="0" distL="114300" distR="114300" simplePos="0" relativeHeight="251659264" behindDoc="1" locked="0" layoutInCell="1" allowOverlap="1" wp14:anchorId="1F14AD12" wp14:editId="77403BDD">
          <wp:simplePos x="0" y="0"/>
          <wp:positionH relativeFrom="column">
            <wp:posOffset>5317490</wp:posOffset>
          </wp:positionH>
          <wp:positionV relativeFrom="paragraph">
            <wp:posOffset>-565297</wp:posOffset>
          </wp:positionV>
          <wp:extent cx="666750" cy="561975"/>
          <wp:effectExtent l="0" t="0" r="0" b="9525"/>
          <wp:wrapNone/>
          <wp:docPr id="940690243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6258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8720" w:allStyles="0" w:customStyles="0" w:latentStyles="0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13"/>
    <w:rsid w:val="000048DE"/>
    <w:rsid w:val="0001295B"/>
    <w:rsid w:val="00031CBB"/>
    <w:rsid w:val="00031DBF"/>
    <w:rsid w:val="0003217D"/>
    <w:rsid w:val="00042B97"/>
    <w:rsid w:val="00050594"/>
    <w:rsid w:val="000510F4"/>
    <w:rsid w:val="000620D7"/>
    <w:rsid w:val="0006282D"/>
    <w:rsid w:val="00081488"/>
    <w:rsid w:val="000A33D7"/>
    <w:rsid w:val="000A5DA3"/>
    <w:rsid w:val="000B5FF5"/>
    <w:rsid w:val="000F3703"/>
    <w:rsid w:val="001175BB"/>
    <w:rsid w:val="00120C99"/>
    <w:rsid w:val="001424CD"/>
    <w:rsid w:val="00150EC6"/>
    <w:rsid w:val="00177F14"/>
    <w:rsid w:val="00182EE5"/>
    <w:rsid w:val="001872B5"/>
    <w:rsid w:val="0019768F"/>
    <w:rsid w:val="001A12D9"/>
    <w:rsid w:val="001B66FD"/>
    <w:rsid w:val="001B71B2"/>
    <w:rsid w:val="001C0BE5"/>
    <w:rsid w:val="001D1F12"/>
    <w:rsid w:val="001D6C51"/>
    <w:rsid w:val="001D711A"/>
    <w:rsid w:val="001E47DD"/>
    <w:rsid w:val="001F254C"/>
    <w:rsid w:val="00207ADB"/>
    <w:rsid w:val="00213598"/>
    <w:rsid w:val="00215F30"/>
    <w:rsid w:val="00221467"/>
    <w:rsid w:val="00245900"/>
    <w:rsid w:val="00276685"/>
    <w:rsid w:val="00280695"/>
    <w:rsid w:val="00280B8B"/>
    <w:rsid w:val="00286045"/>
    <w:rsid w:val="002905D6"/>
    <w:rsid w:val="002A1F3C"/>
    <w:rsid w:val="002A3708"/>
    <w:rsid w:val="002D3197"/>
    <w:rsid w:val="002F3C73"/>
    <w:rsid w:val="00302649"/>
    <w:rsid w:val="00311D7D"/>
    <w:rsid w:val="0031493B"/>
    <w:rsid w:val="0031520B"/>
    <w:rsid w:val="0031799E"/>
    <w:rsid w:val="00321E84"/>
    <w:rsid w:val="0033739F"/>
    <w:rsid w:val="003605E7"/>
    <w:rsid w:val="00367335"/>
    <w:rsid w:val="003822A7"/>
    <w:rsid w:val="00397766"/>
    <w:rsid w:val="003B2357"/>
    <w:rsid w:val="003B276F"/>
    <w:rsid w:val="003C1D74"/>
    <w:rsid w:val="003D336A"/>
    <w:rsid w:val="003D35C8"/>
    <w:rsid w:val="003D3E1D"/>
    <w:rsid w:val="003D7E3A"/>
    <w:rsid w:val="003F41F4"/>
    <w:rsid w:val="00406BCA"/>
    <w:rsid w:val="00410602"/>
    <w:rsid w:val="00412635"/>
    <w:rsid w:val="004135A7"/>
    <w:rsid w:val="00421DC5"/>
    <w:rsid w:val="00433C89"/>
    <w:rsid w:val="00434C4C"/>
    <w:rsid w:val="00445809"/>
    <w:rsid w:val="00456190"/>
    <w:rsid w:val="00462D4A"/>
    <w:rsid w:val="004857F3"/>
    <w:rsid w:val="0049397E"/>
    <w:rsid w:val="004947F8"/>
    <w:rsid w:val="0049728F"/>
    <w:rsid w:val="004A026F"/>
    <w:rsid w:val="004A39E8"/>
    <w:rsid w:val="004B384A"/>
    <w:rsid w:val="004C0054"/>
    <w:rsid w:val="004C591A"/>
    <w:rsid w:val="004C6083"/>
    <w:rsid w:val="004D0869"/>
    <w:rsid w:val="004D3EF9"/>
    <w:rsid w:val="004D54B2"/>
    <w:rsid w:val="004D71D7"/>
    <w:rsid w:val="004E4B50"/>
    <w:rsid w:val="0050661F"/>
    <w:rsid w:val="00512969"/>
    <w:rsid w:val="00522C5E"/>
    <w:rsid w:val="00535BF1"/>
    <w:rsid w:val="005552BC"/>
    <w:rsid w:val="005746EC"/>
    <w:rsid w:val="00575D85"/>
    <w:rsid w:val="00576098"/>
    <w:rsid w:val="00593CDC"/>
    <w:rsid w:val="005B1D83"/>
    <w:rsid w:val="005F2F3A"/>
    <w:rsid w:val="005F47B3"/>
    <w:rsid w:val="005F771B"/>
    <w:rsid w:val="006014D4"/>
    <w:rsid w:val="006044B4"/>
    <w:rsid w:val="00633857"/>
    <w:rsid w:val="006341C5"/>
    <w:rsid w:val="00644EB2"/>
    <w:rsid w:val="006471F4"/>
    <w:rsid w:val="0066411B"/>
    <w:rsid w:val="006807D1"/>
    <w:rsid w:val="00686DC3"/>
    <w:rsid w:val="00693178"/>
    <w:rsid w:val="006A678E"/>
    <w:rsid w:val="006B033D"/>
    <w:rsid w:val="006B5AB2"/>
    <w:rsid w:val="006C3A8B"/>
    <w:rsid w:val="006C51DE"/>
    <w:rsid w:val="006C626F"/>
    <w:rsid w:val="006D4BF5"/>
    <w:rsid w:val="006D6060"/>
    <w:rsid w:val="006E2373"/>
    <w:rsid w:val="006E2DDA"/>
    <w:rsid w:val="0070357F"/>
    <w:rsid w:val="00704CB5"/>
    <w:rsid w:val="00717438"/>
    <w:rsid w:val="00725D6C"/>
    <w:rsid w:val="00752176"/>
    <w:rsid w:val="007576D1"/>
    <w:rsid w:val="00770755"/>
    <w:rsid w:val="00774EB2"/>
    <w:rsid w:val="0078774C"/>
    <w:rsid w:val="007962E6"/>
    <w:rsid w:val="007B31AA"/>
    <w:rsid w:val="007C36F5"/>
    <w:rsid w:val="007C4FD2"/>
    <w:rsid w:val="007D41E3"/>
    <w:rsid w:val="007D6BC6"/>
    <w:rsid w:val="007E3607"/>
    <w:rsid w:val="007F0432"/>
    <w:rsid w:val="007F0CB1"/>
    <w:rsid w:val="008604E8"/>
    <w:rsid w:val="00860B68"/>
    <w:rsid w:val="00880152"/>
    <w:rsid w:val="00882884"/>
    <w:rsid w:val="008962C4"/>
    <w:rsid w:val="008D0AE8"/>
    <w:rsid w:val="008D5A47"/>
    <w:rsid w:val="008E3286"/>
    <w:rsid w:val="008F562C"/>
    <w:rsid w:val="00925DDA"/>
    <w:rsid w:val="00956CF8"/>
    <w:rsid w:val="00963EB8"/>
    <w:rsid w:val="0097332C"/>
    <w:rsid w:val="0098644D"/>
    <w:rsid w:val="00993314"/>
    <w:rsid w:val="00995299"/>
    <w:rsid w:val="009B0020"/>
    <w:rsid w:val="009D2CF9"/>
    <w:rsid w:val="009E517E"/>
    <w:rsid w:val="009E69FB"/>
    <w:rsid w:val="009E79C1"/>
    <w:rsid w:val="009E7E69"/>
    <w:rsid w:val="00A00AE6"/>
    <w:rsid w:val="00A035EC"/>
    <w:rsid w:val="00A16B83"/>
    <w:rsid w:val="00A4027D"/>
    <w:rsid w:val="00A4714C"/>
    <w:rsid w:val="00A77349"/>
    <w:rsid w:val="00A841B2"/>
    <w:rsid w:val="00A932EC"/>
    <w:rsid w:val="00A9783D"/>
    <w:rsid w:val="00AB1B2D"/>
    <w:rsid w:val="00AC76C9"/>
    <w:rsid w:val="00AF78CB"/>
    <w:rsid w:val="00B00D51"/>
    <w:rsid w:val="00B0201B"/>
    <w:rsid w:val="00B267B8"/>
    <w:rsid w:val="00B40995"/>
    <w:rsid w:val="00B45320"/>
    <w:rsid w:val="00B6414F"/>
    <w:rsid w:val="00B72292"/>
    <w:rsid w:val="00B729BB"/>
    <w:rsid w:val="00B76650"/>
    <w:rsid w:val="00B77122"/>
    <w:rsid w:val="00B779CF"/>
    <w:rsid w:val="00BB4736"/>
    <w:rsid w:val="00BC039B"/>
    <w:rsid w:val="00BD1092"/>
    <w:rsid w:val="00BE63B2"/>
    <w:rsid w:val="00BF7683"/>
    <w:rsid w:val="00C056AD"/>
    <w:rsid w:val="00C125D3"/>
    <w:rsid w:val="00C12AAB"/>
    <w:rsid w:val="00C132F4"/>
    <w:rsid w:val="00C15B43"/>
    <w:rsid w:val="00C46CEA"/>
    <w:rsid w:val="00C608D8"/>
    <w:rsid w:val="00C67C6A"/>
    <w:rsid w:val="00C7564E"/>
    <w:rsid w:val="00C90B26"/>
    <w:rsid w:val="00C964AB"/>
    <w:rsid w:val="00CA175F"/>
    <w:rsid w:val="00CB47D7"/>
    <w:rsid w:val="00CD1477"/>
    <w:rsid w:val="00CE1D3E"/>
    <w:rsid w:val="00CF6213"/>
    <w:rsid w:val="00D0297C"/>
    <w:rsid w:val="00D04EE4"/>
    <w:rsid w:val="00D1315D"/>
    <w:rsid w:val="00D2348B"/>
    <w:rsid w:val="00D271D2"/>
    <w:rsid w:val="00D330E4"/>
    <w:rsid w:val="00D34D90"/>
    <w:rsid w:val="00D364E9"/>
    <w:rsid w:val="00D36A23"/>
    <w:rsid w:val="00D413B8"/>
    <w:rsid w:val="00D43798"/>
    <w:rsid w:val="00D53123"/>
    <w:rsid w:val="00DA41DA"/>
    <w:rsid w:val="00DA4813"/>
    <w:rsid w:val="00DA5A25"/>
    <w:rsid w:val="00DB628A"/>
    <w:rsid w:val="00DC2BF8"/>
    <w:rsid w:val="00DC4710"/>
    <w:rsid w:val="00DC6EF7"/>
    <w:rsid w:val="00DE061A"/>
    <w:rsid w:val="00DE1F09"/>
    <w:rsid w:val="00DE6BD7"/>
    <w:rsid w:val="00DF00C7"/>
    <w:rsid w:val="00E046AA"/>
    <w:rsid w:val="00E117E9"/>
    <w:rsid w:val="00E46BB0"/>
    <w:rsid w:val="00E53B09"/>
    <w:rsid w:val="00E54756"/>
    <w:rsid w:val="00E624E8"/>
    <w:rsid w:val="00E91AA2"/>
    <w:rsid w:val="00E91C27"/>
    <w:rsid w:val="00E971F1"/>
    <w:rsid w:val="00EB4EDF"/>
    <w:rsid w:val="00EB5908"/>
    <w:rsid w:val="00EB614F"/>
    <w:rsid w:val="00ED2FBB"/>
    <w:rsid w:val="00EF063A"/>
    <w:rsid w:val="00EF3A44"/>
    <w:rsid w:val="00F16502"/>
    <w:rsid w:val="00F420A5"/>
    <w:rsid w:val="00F4576C"/>
    <w:rsid w:val="00F555FC"/>
    <w:rsid w:val="00F657CE"/>
    <w:rsid w:val="00F673FF"/>
    <w:rsid w:val="00F717E4"/>
    <w:rsid w:val="00F73F9B"/>
    <w:rsid w:val="00F77181"/>
    <w:rsid w:val="00F81889"/>
    <w:rsid w:val="00F905DF"/>
    <w:rsid w:val="00F939ED"/>
    <w:rsid w:val="00FB16AF"/>
    <w:rsid w:val="00FC482E"/>
    <w:rsid w:val="00FD0B2B"/>
    <w:rsid w:val="00FD675C"/>
    <w:rsid w:val="00FE535C"/>
    <w:rsid w:val="00FF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54ABAD"/>
  <w15:chartTrackingRefBased/>
  <w15:docId w15:val="{D8B9C720-260B-4CAB-AB9D-9AEA0EAA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76F"/>
    <w:pPr>
      <w:widowControl w:val="0"/>
      <w:bidi/>
      <w:spacing w:after="120" w:line="360" w:lineRule="auto"/>
    </w:pPr>
    <w:rPr>
      <w:rFonts w:cs="David"/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456190"/>
    <w:pPr>
      <w:keepNext/>
      <w:keepLines/>
      <w:outlineLvl w:val="0"/>
    </w:pPr>
    <w:rPr>
      <w:b/>
      <w:bCs/>
      <w:u w:val="single"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456190"/>
    <w:pPr>
      <w:tabs>
        <w:tab w:val="left" w:pos="849"/>
      </w:tabs>
      <w:spacing w:after="0"/>
      <w:outlineLvl w:val="1"/>
    </w:pPr>
    <w:rPr>
      <w:b/>
      <w:bCs/>
      <w:sz w:val="22"/>
      <w:u w:val="single"/>
    </w:rPr>
  </w:style>
  <w:style w:type="paragraph" w:styleId="3">
    <w:name w:val="heading 3"/>
    <w:basedOn w:val="a"/>
    <w:next w:val="a"/>
    <w:link w:val="30"/>
    <w:qFormat/>
    <w:rsid w:val="00456190"/>
    <w:pPr>
      <w:keepNext/>
      <w:suppressAutoHyphens/>
      <w:outlineLvl w:val="2"/>
    </w:pPr>
    <w:rPr>
      <w:rFonts w:eastAsia="Microsoft YaHei"/>
      <w:b/>
      <w:bCs/>
      <w:lang w:eastAsia="he-IL"/>
    </w:rPr>
  </w:style>
  <w:style w:type="paragraph" w:styleId="4">
    <w:name w:val="heading 4"/>
    <w:basedOn w:val="a"/>
    <w:next w:val="a"/>
    <w:link w:val="40"/>
    <w:uiPriority w:val="9"/>
    <w:unhideWhenUsed/>
    <w:qFormat/>
    <w:rsid w:val="00456190"/>
    <w:pPr>
      <w:keepNext/>
      <w:keepLines/>
      <w:spacing w:after="0"/>
      <w:jc w:val="both"/>
      <w:outlineLvl w:val="3"/>
    </w:pPr>
    <w:rPr>
      <w:color w:val="000000" w:themeColor="text1"/>
      <w:szCs w:val="24"/>
      <w:u w:val="single"/>
    </w:rPr>
  </w:style>
  <w:style w:type="paragraph" w:styleId="5">
    <w:name w:val="heading 5"/>
    <w:basedOn w:val="a"/>
    <w:next w:val="a"/>
    <w:link w:val="50"/>
    <w:uiPriority w:val="9"/>
    <w:unhideWhenUsed/>
    <w:qFormat/>
    <w:rsid w:val="00456190"/>
    <w:pPr>
      <w:keepNext/>
      <w:keepLines/>
      <w:spacing w:before="40" w:after="0"/>
      <w:outlineLvl w:val="4"/>
    </w:pPr>
    <w:rPr>
      <w:rFonts w:asciiTheme="majorHAnsi" w:eastAsiaTheme="majorEastAsia" w:hAnsiTheme="majorHAns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David" w:eastAsia="Wingdings" w:hAnsi="David" w:cs="David"/>
      <w:rtl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3">
    <w:name w:val="תווי הערת שוליים"/>
  </w:style>
  <w:style w:type="character" w:customStyle="1" w:styleId="a4">
    <w:name w:val="תווי הערת סיום"/>
  </w:style>
  <w:style w:type="character" w:customStyle="1" w:styleId="HeaderChar">
    <w:name w:val="Header Char"/>
    <w:rPr>
      <w:rFonts w:eastAsia="SimSun" w:cs="Tahoma"/>
      <w:kern w:val="1"/>
      <w:sz w:val="24"/>
      <w:szCs w:val="24"/>
    </w:rPr>
  </w:style>
  <w:style w:type="character" w:customStyle="1" w:styleId="FooterChar">
    <w:name w:val="Footer Char"/>
    <w:rPr>
      <w:rFonts w:eastAsia="SimSun" w:cs="Tahoma"/>
      <w:kern w:val="1"/>
      <w:sz w:val="24"/>
      <w:szCs w:val="24"/>
    </w:rPr>
  </w:style>
  <w:style w:type="character" w:customStyle="1" w:styleId="BalloonTextChar">
    <w:name w:val="Balloon Text Char"/>
    <w:rPr>
      <w:rFonts w:ascii="Tahoma" w:eastAsia="SimSun" w:hAnsi="Tahoma" w:cs="Tahoma"/>
      <w:kern w:val="1"/>
      <w:sz w:val="16"/>
      <w:szCs w:val="16"/>
    </w:rPr>
  </w:style>
  <w:style w:type="character" w:styleId="a5">
    <w:name w:val="page number"/>
    <w:basedOn w:val="a0"/>
  </w:style>
  <w:style w:type="paragraph" w:customStyle="1" w:styleId="a6">
    <w:name w:val="כותרת"/>
    <w:basedOn w:val="a"/>
    <w:next w:val="a7"/>
    <w:pPr>
      <w:keepNext/>
      <w:spacing w:before="240"/>
    </w:pPr>
    <w:rPr>
      <w:rFonts w:ascii="Arial" w:eastAsia="Microsoft YaHei" w:hAnsi="Arial"/>
      <w:sz w:val="28"/>
      <w:szCs w:val="28"/>
    </w:rPr>
  </w:style>
  <w:style w:type="paragraph" w:styleId="a7">
    <w:name w:val="Body Text"/>
    <w:basedOn w:val="a"/>
  </w:style>
  <w:style w:type="paragraph" w:styleId="a8">
    <w:name w:val="List"/>
    <w:basedOn w:val="a7"/>
  </w:style>
  <w:style w:type="paragraph" w:customStyle="1" w:styleId="a9">
    <w:name w:val="כתובית"/>
    <w:basedOn w:val="a"/>
    <w:pPr>
      <w:suppressLineNumbers/>
      <w:spacing w:before="120"/>
    </w:pPr>
    <w:rPr>
      <w:i/>
      <w:iCs/>
    </w:rPr>
  </w:style>
  <w:style w:type="paragraph" w:customStyle="1" w:styleId="aa">
    <w:name w:val="מפתחות"/>
    <w:basedOn w:val="a"/>
    <w:pPr>
      <w:suppressLineNumbers/>
    </w:pPr>
  </w:style>
  <w:style w:type="paragraph" w:styleId="ab">
    <w:name w:val="Title"/>
    <w:basedOn w:val="a6"/>
    <w:next w:val="ac"/>
    <w:qFormat/>
  </w:style>
  <w:style w:type="paragraph" w:styleId="ac">
    <w:name w:val="Subtitle"/>
    <w:basedOn w:val="a6"/>
    <w:next w:val="a7"/>
    <w:qFormat/>
    <w:pPr>
      <w:jc w:val="center"/>
    </w:pPr>
    <w:rPr>
      <w:i/>
      <w:iCs/>
    </w:rPr>
  </w:style>
  <w:style w:type="paragraph" w:customStyle="1" w:styleId="ad">
    <w:name w:val="תוכן טבלה"/>
    <w:basedOn w:val="a"/>
    <w:pPr>
      <w:suppressLineNumbers/>
    </w:pPr>
  </w:style>
  <w:style w:type="paragraph" w:styleId="ae">
    <w:name w:val="List Paragraph"/>
    <w:basedOn w:val="a"/>
    <w:qFormat/>
    <w:pPr>
      <w:ind w:left="720"/>
    </w:pPr>
  </w:style>
  <w:style w:type="paragraph" w:styleId="af">
    <w:name w:val="header"/>
    <w:basedOn w:val="a"/>
    <w:link w:val="af0"/>
    <w:pPr>
      <w:tabs>
        <w:tab w:val="center" w:pos="4680"/>
        <w:tab w:val="right" w:pos="9360"/>
      </w:tabs>
    </w:pPr>
  </w:style>
  <w:style w:type="paragraph" w:styleId="af1">
    <w:name w:val="footer"/>
    <w:basedOn w:val="a"/>
    <w:pPr>
      <w:tabs>
        <w:tab w:val="center" w:pos="4680"/>
        <w:tab w:val="right" w:pos="9360"/>
      </w:tabs>
    </w:pPr>
  </w:style>
  <w:style w:type="paragraph" w:styleId="af2">
    <w:name w:val="Balloon Text"/>
    <w:basedOn w:val="a"/>
    <w:rPr>
      <w:rFonts w:ascii="Tahoma" w:hAnsi="Tahoma"/>
      <w:sz w:val="16"/>
      <w:szCs w:val="16"/>
    </w:rPr>
  </w:style>
  <w:style w:type="paragraph" w:customStyle="1" w:styleId="af3">
    <w:name w:val="כותרת טבלה"/>
    <w:basedOn w:val="ad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F81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כותרת עליונה תו"/>
    <w:link w:val="af"/>
    <w:rsid w:val="00C7564E"/>
    <w:rPr>
      <w:rFonts w:eastAsia="SimSun" w:cs="Tahoma"/>
      <w:kern w:val="1"/>
      <w:sz w:val="24"/>
      <w:szCs w:val="24"/>
      <w:lang w:eastAsia="he-IL"/>
    </w:rPr>
  </w:style>
  <w:style w:type="paragraph" w:styleId="TOC1">
    <w:name w:val="toc 1"/>
    <w:basedOn w:val="a"/>
    <w:next w:val="a"/>
    <w:uiPriority w:val="39"/>
    <w:unhideWhenUsed/>
    <w:rsid w:val="00456190"/>
    <w:pPr>
      <w:spacing w:before="120"/>
      <w:contextualSpacing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TOC2">
    <w:name w:val="toc 2"/>
    <w:basedOn w:val="a"/>
    <w:next w:val="a"/>
    <w:uiPriority w:val="39"/>
    <w:unhideWhenUsed/>
    <w:rsid w:val="00456190"/>
    <w:pPr>
      <w:spacing w:after="0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TOC3">
    <w:name w:val="toc 3"/>
    <w:basedOn w:val="a"/>
    <w:next w:val="a"/>
    <w:uiPriority w:val="39"/>
    <w:unhideWhenUsed/>
    <w:rsid w:val="00456190"/>
    <w:pPr>
      <w:tabs>
        <w:tab w:val="right" w:pos="9060"/>
      </w:tabs>
      <w:spacing w:after="0" w:line="240" w:lineRule="auto"/>
    </w:pPr>
    <w:rPr>
      <w:rFonts w:asciiTheme="minorHAnsi" w:hAnsiTheme="minorHAnsi" w:cstheme="minorHAnsi"/>
      <w:smallCaps/>
      <w:sz w:val="22"/>
      <w:szCs w:val="22"/>
    </w:rPr>
  </w:style>
  <w:style w:type="paragraph" w:styleId="TOC4">
    <w:name w:val="toc 4"/>
    <w:basedOn w:val="a"/>
    <w:next w:val="a"/>
    <w:uiPriority w:val="39"/>
    <w:unhideWhenUsed/>
    <w:rsid w:val="00456190"/>
    <w:pPr>
      <w:spacing w:after="0"/>
    </w:pPr>
    <w:rPr>
      <w:rFonts w:asciiTheme="minorHAnsi" w:hAnsiTheme="minorHAnsi" w:cstheme="minorHAnsi"/>
      <w:sz w:val="22"/>
      <w:szCs w:val="22"/>
    </w:rPr>
  </w:style>
  <w:style w:type="character" w:customStyle="1" w:styleId="10">
    <w:name w:val="כותרת 1 תו"/>
    <w:link w:val="1"/>
    <w:uiPriority w:val="9"/>
    <w:rsid w:val="00456190"/>
    <w:rPr>
      <w:rFonts w:cs="David"/>
      <w:b/>
      <w:bCs/>
      <w:sz w:val="24"/>
      <w:szCs w:val="26"/>
      <w:u w:val="single" w:color="000000"/>
    </w:rPr>
  </w:style>
  <w:style w:type="character" w:customStyle="1" w:styleId="20">
    <w:name w:val="כותרת 2 תו"/>
    <w:basedOn w:val="a0"/>
    <w:link w:val="2"/>
    <w:uiPriority w:val="9"/>
    <w:rsid w:val="00456190"/>
    <w:rPr>
      <w:rFonts w:cs="David"/>
      <w:b/>
      <w:bCs/>
      <w:sz w:val="22"/>
      <w:szCs w:val="26"/>
      <w:u w:val="single"/>
    </w:rPr>
  </w:style>
  <w:style w:type="character" w:customStyle="1" w:styleId="30">
    <w:name w:val="כותרת 3 תו"/>
    <w:link w:val="3"/>
    <w:rsid w:val="00456190"/>
    <w:rPr>
      <w:rFonts w:eastAsia="Microsoft YaHei" w:cs="David"/>
      <w:b/>
      <w:bCs/>
      <w:sz w:val="24"/>
      <w:szCs w:val="26"/>
      <w:lang w:eastAsia="he-IL"/>
    </w:rPr>
  </w:style>
  <w:style w:type="character" w:customStyle="1" w:styleId="40">
    <w:name w:val="כותרת 4 תו"/>
    <w:basedOn w:val="a0"/>
    <w:link w:val="4"/>
    <w:uiPriority w:val="9"/>
    <w:rsid w:val="00456190"/>
    <w:rPr>
      <w:rFonts w:cs="David"/>
      <w:color w:val="000000" w:themeColor="text1"/>
      <w:sz w:val="24"/>
      <w:szCs w:val="24"/>
      <w:u w:val="single"/>
    </w:rPr>
  </w:style>
  <w:style w:type="character" w:customStyle="1" w:styleId="50">
    <w:name w:val="כותרת 5 תו"/>
    <w:basedOn w:val="a0"/>
    <w:link w:val="5"/>
    <w:uiPriority w:val="9"/>
    <w:rsid w:val="00456190"/>
    <w:rPr>
      <w:rFonts w:asciiTheme="majorHAnsi" w:eastAsiaTheme="majorEastAsia" w:hAnsiTheme="majorHAnsi" w:cs="David"/>
      <w:color w:val="000000" w:themeColor="text1"/>
      <w:sz w:val="24"/>
      <w:szCs w:val="26"/>
    </w:rPr>
  </w:style>
  <w:style w:type="paragraph" w:styleId="af5">
    <w:name w:val="footnote text"/>
    <w:basedOn w:val="a"/>
    <w:link w:val="af6"/>
    <w:uiPriority w:val="99"/>
    <w:semiHidden/>
    <w:unhideWhenUsed/>
    <w:rsid w:val="007F0CB1"/>
    <w:pPr>
      <w:spacing w:after="0" w:line="240" w:lineRule="auto"/>
    </w:pPr>
    <w:rPr>
      <w:sz w:val="20"/>
      <w:szCs w:val="20"/>
    </w:rPr>
  </w:style>
  <w:style w:type="character" w:customStyle="1" w:styleId="af6">
    <w:name w:val="טקסט הערת שוליים תו"/>
    <w:basedOn w:val="a0"/>
    <w:link w:val="af5"/>
    <w:uiPriority w:val="99"/>
    <w:semiHidden/>
    <w:rsid w:val="007F0CB1"/>
    <w:rPr>
      <w:rFonts w:cs="David"/>
    </w:rPr>
  </w:style>
  <w:style w:type="character" w:styleId="af7">
    <w:name w:val="footnote reference"/>
    <w:basedOn w:val="a0"/>
    <w:uiPriority w:val="99"/>
    <w:semiHidden/>
    <w:unhideWhenUsed/>
    <w:rsid w:val="007F0C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491;&#1508;&#1497;%20&#1506;&#1489;&#1493;&#1491;&#1492;\&#1493;&#1494;&#1492;%20&#1488;&#1511;&#1493;&#1500;&#1493;&#1490;&#1497;&#1492;\&#8235;&#1514;&#1489;&#1504;&#1497;&#1493;&#1514;%20&#1502;&#1493;&#1514;&#1488;&#1502;&#1493;&#1514;%20&#1513;&#1500;%20Office&#8236;\&#1502;&#1492;&#1491;&#1493;&#1512;&#1492;%209%20&#1496;&#1493;&#1508;&#1505;%2057%20&#1497;&#1493;&#1502;&#1503;%20&#1513;&#1491;&#149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14750-D8E4-49F1-8564-C2FC64222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מהדורה 9 טופס 57 יומן שדה.dotx</Template>
  <TotalTime>431</TotalTime>
  <Pages>2</Pages>
  <Words>242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 Feldman</dc:creator>
  <cp:keywords/>
  <cp:lastModifiedBy>קידמה גז</cp:lastModifiedBy>
  <cp:revision>93</cp:revision>
  <cp:lastPrinted>2026-02-18T14:43:00Z</cp:lastPrinted>
  <dcterms:created xsi:type="dcterms:W3CDTF">2025-02-20T13:52:00Z</dcterms:created>
  <dcterms:modified xsi:type="dcterms:W3CDTF">2026-09-09T08:48:00Z</dcterms:modified>
</cp:coreProperties>
</file>